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18280426"/>
        <w:docPartObj>
          <w:docPartGallery w:val="Cover Pages"/>
          <w:docPartUnique/>
        </w:docPartObj>
      </w:sdtPr>
      <w:sdtEndPr>
        <w:rPr>
          <w:rFonts w:ascii="微软雅黑" w:eastAsia="微软雅黑" w:hAnsi="微软雅黑"/>
          <w:szCs w:val="21"/>
        </w:rPr>
      </w:sdtEndPr>
      <w:sdtContent>
        <w:p w14:paraId="1EE44539" w14:textId="599F9F5C" w:rsidR="00A1440E" w:rsidRDefault="00A144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64063DD" wp14:editId="1E343C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18415" b="12954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75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37EEBC" w14:textId="403B3D00" w:rsidR="00A1440E" w:rsidRDefault="00000000">
                                  <w:pPr>
                                    <w:pStyle w:val="a8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tag w:val=""/>
                                      <w:id w:val="884141857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="00812D2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6334A"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学号 姓名</w:t>
                                  </w:r>
                                </w:p>
                                <w:p w14:paraId="7CCE5458" w14:textId="4AFBFD8F" w:rsidR="00A1440E" w:rsidRDefault="00000000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12D2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6334A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学校</w:t>
                                  </w:r>
                                  <w:sdt>
                                    <w:sdtP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E4E48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 xml:space="preserve">  </w:t>
                                      </w:r>
                                      <w:r w:rsidR="00B6334A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地址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A945DF" w14:textId="772B0F4B" w:rsidR="00A1440E" w:rsidRDefault="00000000">
                                  <w:pPr>
                                    <w:pStyle w:val="a8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showingPlcHdr/>
  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/w:sdtPr>
                                    <w:sdtContent>
                                      <w:r w:rsidR="00812D22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12D22">
                                    <w:rPr>
                                      <w:rFonts w:asciiTheme="majorHAnsi" w:eastAsiaTheme="majorEastAsia" w:hAnsiTheme="majorHAnsi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t>实验一</w:t>
                                  </w:r>
                                </w:p>
                                <w:p w14:paraId="36EA6BA8" w14:textId="1C8D861D" w:rsidR="00A1440E" w:rsidRDefault="00000000">
                                  <w:pPr>
                                    <w:pStyle w:val="a8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showingPlcHdr/>
  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/w:sdtPr>
                                    <w:sdtContent>
                                      <w:r w:rsidR="00812D2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12D22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词法分析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24B69A"/>
                              </a:solidFill>
                              <a:ln>
                                <a:solidFill>
                                  <a:srgbClr val="24B69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4063DD" id="组 119" o:spid="_x0000_s1026" style="position:absolute;left:0;text-align:left;margin-left:0;margin-top:0;width:539.6pt;height:719.9pt;z-index:-25165824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">
                    <v:rect id="矩形 121" o:spid="_x0000_s1027" style="position:absolute;top:74390;width:68580;height:18327;visibility:visible;mso-wrap-style:square;v-text-anchor:bottom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" fillcolor="#177563" stroked="f" strokeweight="1pt">
                      <v:textbox inset="36pt,14.4pt,36pt,36pt">
                        <w:txbxContent>
                          <w:p w14:paraId="0037EEBC" w14:textId="403B3D00" w:rsidR="00A1440E" w:rsidRDefault="00000000">
                            <w:pPr>
                              <w:pStyle w:val="a8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88414185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812D2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6334A"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学号 姓名</w:t>
                            </w:r>
                          </w:p>
                          <w:p w14:paraId="7CCE5458" w14:textId="4AFBFD8F" w:rsidR="00A1440E" w:rsidRDefault="00000000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12D22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6334A"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学校</w:t>
                            </w:r>
                            <w:sdt>
                              <w:sdtPr>
                                <w:rPr>
                                  <w:rFonts w:hint="eastAsia"/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E4E48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 xml:space="preserve">  </w:t>
                                </w:r>
                                <w:r w:rsidR="00B6334A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地址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8" type="#_x0000_t202" style="position:absolute;width:68580;height:73152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" filled="f" stroked="f" strokeweight=".5pt">
                      <v:textbox inset="36pt,36pt,36pt,36pt">
                        <w:txbxContent>
                          <w:p w14:paraId="56A945DF" w14:textId="772B0F4B" w:rsidR="00A1440E" w:rsidRDefault="00000000">
                            <w:pPr>
                              <w:pStyle w:val="a8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showingPlcHdr/>
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/w:sdtPr>
                              <w:sdtContent>
                                <w:r w:rsidR="00812D22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12D22"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实验一</w:t>
                            </w:r>
                          </w:p>
                          <w:p w14:paraId="36EA6BA8" w14:textId="1C8D861D" w:rsidR="00A1440E" w:rsidRDefault="00000000">
                            <w:pPr>
                              <w:pStyle w:val="a8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showingPlcHdr/>
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/w:sdtPr>
                              <w:sdtContent>
                                <w:r w:rsidR="00812D2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12D22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词法分析</w:t>
                            </w:r>
                          </w:p>
                        </w:txbxContent>
                      </v:textbox>
                    </v:shape>
                    <v:rect id="矩形 120" o:spid="_x0000_s1029" style="position:absolute;top:73152;width:68580;height:1431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" fillcolor="#24b69a" strokecolor="#24b69a" strokeweight="1pt"/>
                    <w10:wrap anchorx="page" anchory="page"/>
                  </v:group>
                </w:pict>
              </mc:Fallback>
            </mc:AlternateContent>
          </w:r>
        </w:p>
        <w:p w14:paraId="49504B53" w14:textId="294EF77C" w:rsidR="00A1440E" w:rsidRDefault="00A1440E">
          <w:pPr>
            <w:widowControl/>
            <w:jc w:val="left"/>
            <w:rPr>
              <w:rFonts w:ascii="微软雅黑" w:eastAsia="微软雅黑" w:hAnsi="微软雅黑"/>
              <w:szCs w:val="21"/>
            </w:rPr>
          </w:pPr>
          <w:r>
            <w:rPr>
              <w:rFonts w:ascii="微软雅黑" w:eastAsia="微软雅黑" w:hAnsi="微软雅黑"/>
              <w:szCs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2613786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B495F6D" w14:textId="23B62ACE" w:rsidR="00A1440E" w:rsidRPr="00A1440E" w:rsidRDefault="00A1440E" w:rsidP="00A1440E">
          <w:pPr>
            <w:pStyle w:val="TOC"/>
            <w:jc w:val="center"/>
            <w:rPr>
              <w:rFonts w:ascii="楷体" w:eastAsia="楷体" w:hAnsi="楷体"/>
              <w:color w:val="auto"/>
              <w:sz w:val="84"/>
              <w:szCs w:val="84"/>
            </w:rPr>
          </w:pPr>
          <w:r w:rsidRPr="00A1440E">
            <w:rPr>
              <w:rFonts w:ascii="楷体" w:eastAsia="楷体" w:hAnsi="楷体"/>
              <w:color w:val="auto"/>
              <w:sz w:val="84"/>
              <w:szCs w:val="84"/>
              <w:lang w:val="zh-CN"/>
            </w:rPr>
            <w:t>目录</w:t>
          </w:r>
        </w:p>
        <w:p w14:paraId="3B69750A" w14:textId="756F891A" w:rsidR="00A1440E" w:rsidRPr="00A1440E" w:rsidRDefault="00A1440E">
          <w:pPr>
            <w:pStyle w:val="TOC1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r w:rsidRPr="00A1440E">
            <w:rPr>
              <w:sz w:val="24"/>
              <w:szCs w:val="24"/>
            </w:rPr>
            <w:fldChar w:fldCharType="begin"/>
          </w:r>
          <w:r w:rsidRPr="00A1440E">
            <w:rPr>
              <w:sz w:val="24"/>
              <w:szCs w:val="24"/>
            </w:rPr>
            <w:instrText xml:space="preserve"> TOC \o "1-3" \h \z \u </w:instrText>
          </w:r>
          <w:r w:rsidRPr="00A1440E">
            <w:rPr>
              <w:sz w:val="24"/>
              <w:szCs w:val="24"/>
            </w:rPr>
            <w:fldChar w:fldCharType="separate"/>
          </w:r>
          <w:hyperlink w:anchor="_Toc130907619" w:history="1">
            <w:r w:rsidRPr="00A1440E">
              <w:rPr>
                <w:rStyle w:val="aa"/>
                <w:rFonts w:ascii="黑体" w:eastAsia="黑体" w:hAnsi="黑体"/>
                <w:b/>
                <w:bCs/>
                <w:noProof/>
                <w:sz w:val="24"/>
                <w:szCs w:val="24"/>
              </w:rPr>
              <w:t>1.实验目的</w:t>
            </w:r>
            <w:r w:rsidRPr="00A1440E">
              <w:rPr>
                <w:noProof/>
                <w:webHidden/>
                <w:sz w:val="24"/>
                <w:szCs w:val="24"/>
              </w:rPr>
              <w:tab/>
            </w:r>
            <w:r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Pr="00A1440E">
              <w:rPr>
                <w:noProof/>
                <w:webHidden/>
                <w:sz w:val="24"/>
                <w:szCs w:val="24"/>
              </w:rPr>
              <w:instrText xml:space="preserve"> PAGEREF _Toc130907619 \h </w:instrText>
            </w:r>
            <w:r w:rsidRPr="00A1440E">
              <w:rPr>
                <w:noProof/>
                <w:webHidden/>
                <w:sz w:val="24"/>
                <w:szCs w:val="24"/>
              </w:rPr>
            </w:r>
            <w:r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1440E">
              <w:rPr>
                <w:noProof/>
                <w:webHidden/>
                <w:sz w:val="24"/>
                <w:szCs w:val="24"/>
              </w:rPr>
              <w:t>2</w:t>
            </w:r>
            <w:r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BC737" w14:textId="13BDA99E" w:rsidR="00A1440E" w:rsidRPr="00A1440E" w:rsidRDefault="00000000">
          <w:pPr>
            <w:pStyle w:val="TOC1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0" w:history="1">
            <w:r w:rsidR="00A1440E" w:rsidRPr="00A1440E">
              <w:rPr>
                <w:rStyle w:val="aa"/>
                <w:rFonts w:ascii="黑体" w:eastAsia="黑体" w:hAnsi="黑体"/>
                <w:b/>
                <w:bCs/>
                <w:noProof/>
                <w:sz w:val="24"/>
                <w:szCs w:val="24"/>
              </w:rPr>
              <w:t>2.实验要求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_Toc130907620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666DD" w14:textId="6F71221A" w:rsidR="00A1440E" w:rsidRPr="00A1440E" w:rsidRDefault="00000000">
          <w:pPr>
            <w:pStyle w:val="TOC1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1" w:history="1">
            <w:r w:rsidR="00A1440E" w:rsidRPr="00A1440E">
              <w:rPr>
                <w:rStyle w:val="aa"/>
                <w:rFonts w:ascii="黑体" w:eastAsia="黑体" w:hAnsi="黑体"/>
                <w:b/>
                <w:bCs/>
                <w:noProof/>
                <w:sz w:val="24"/>
                <w:szCs w:val="24"/>
              </w:rPr>
              <w:t>3.实验步骤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_Toc130907621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51CFB" w14:textId="61C622A4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2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3.1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程序功能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_Toc130907622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583DA" w14:textId="17CFF2AB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3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3.2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程序实现方式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_Toc130907623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024A7" w14:textId="362316C5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4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3.3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开发环境和框架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_Toc130907624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AE812" w14:textId="536EEF1C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5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3.4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运行环境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_Toc130907625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3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5C65E" w14:textId="3B093228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6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3.5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设计方案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_Toc130907626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3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D718" w14:textId="4A2D502B" w:rsidR="00A1440E" w:rsidRPr="00A1440E" w:rsidRDefault="00000000">
          <w:pPr>
            <w:pStyle w:val="TOC1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7" w:history="1">
            <w:r w:rsidR="00A1440E" w:rsidRPr="00A1440E">
              <w:rPr>
                <w:rStyle w:val="aa"/>
                <w:rFonts w:ascii="黑体" w:eastAsia="黑体" w:hAnsi="黑体"/>
                <w:b/>
                <w:bCs/>
                <w:noProof/>
                <w:sz w:val="24"/>
                <w:szCs w:val="24"/>
              </w:rPr>
              <w:t>4.程序实现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_Toc130907627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3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3907B" w14:textId="6CBAAEEF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8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4.1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代码组织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_Toc130907628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3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A9394" w14:textId="7F63954B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29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4.2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实体层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_Toc130907629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4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C66E4" w14:textId="56BE8C52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0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4.2.1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数据实体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_Toc130907630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4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3EF4D" w14:textId="1E1693A9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1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4.2.2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数据标识对象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_Toc130907631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6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038D5" w14:textId="26E1CEB1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2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4.3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业务层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_Toc130907632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7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137BE" w14:textId="0CEFBBAD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3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4.3.1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读取关键字表和运算符表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_Toc130907633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7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74514F" w14:textId="2DEBD9BB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4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4.3.2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生成变量唯一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ID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_Toc130907634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9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02303" w14:textId="66D901B5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5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4.3.3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格式化词法分析日志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_Toc130907635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9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BDF5D" w14:textId="60AE4222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6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4.3.4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异常处理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_Toc130907636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11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24D23E" w14:textId="4ECCFED9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7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4.3.5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业务层接口和实现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_Toc130907637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11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A27E19" w14:textId="2DECB34E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8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4.4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界面层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_Toc130907638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17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CC5C4D" w14:textId="7E2DDBE8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39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4.4.1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主界面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_Toc130907639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18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DB9EE" w14:textId="54007288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40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4.4.2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符号表显示控件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_Toc130907640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20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D2D5FF" w14:textId="18E7EC83" w:rsidR="00A1440E" w:rsidRPr="00A1440E" w:rsidRDefault="00000000">
          <w:pPr>
            <w:pStyle w:val="TOC3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41" w:history="1"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4.2.3</w:t>
            </w:r>
            <w:r w:rsidR="00A1440E" w:rsidRPr="00A1440E">
              <w:rPr>
                <w:rStyle w:val="aa"/>
                <w:rFonts w:ascii="黑体" w:eastAsia="华文新魏" w:hAnsi="黑体"/>
                <w:noProof/>
                <w:sz w:val="24"/>
                <w:szCs w:val="24"/>
              </w:rPr>
              <w:t>结果展示界面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_Toc130907641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21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87F44" w14:textId="4B55A1F5" w:rsidR="00A1440E" w:rsidRPr="00A1440E" w:rsidRDefault="00000000">
          <w:pPr>
            <w:pStyle w:val="TOC2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42" w:history="1"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4.5</w:t>
            </w:r>
            <w:r w:rsidR="00A1440E" w:rsidRPr="00A1440E">
              <w:rPr>
                <w:rStyle w:val="aa"/>
                <w:rFonts w:ascii="黑体" w:eastAsia="华文中宋" w:hAnsi="黑体"/>
                <w:noProof/>
                <w:sz w:val="24"/>
                <w:szCs w:val="24"/>
              </w:rPr>
              <w:t>工程配置文件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_Toc130907642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28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70F45" w14:textId="5D4B6F18" w:rsidR="00A1440E" w:rsidRPr="00A1440E" w:rsidRDefault="00000000">
          <w:pPr>
            <w:pStyle w:val="TOC1"/>
            <w:tabs>
              <w:tab w:val="right" w:leader="dot" w:pos="10456"/>
            </w:tabs>
            <w:rPr>
              <w:noProof/>
              <w:sz w:val="24"/>
              <w:szCs w:val="24"/>
            </w:rPr>
          </w:pPr>
          <w:hyperlink w:anchor="_Toc130907643" w:history="1">
            <w:r w:rsidR="00A1440E" w:rsidRPr="00A1440E">
              <w:rPr>
                <w:rStyle w:val="aa"/>
                <w:rFonts w:ascii="黑体" w:eastAsia="黑体" w:hAnsi="黑体"/>
                <w:b/>
                <w:bCs/>
                <w:noProof/>
                <w:sz w:val="24"/>
                <w:szCs w:val="24"/>
              </w:rPr>
              <w:t>5.运行效果</w:t>
            </w:r>
            <w:r w:rsidR="00A1440E" w:rsidRPr="00A1440E">
              <w:rPr>
                <w:noProof/>
                <w:webHidden/>
                <w:sz w:val="24"/>
                <w:szCs w:val="24"/>
              </w:rPr>
              <w:tab/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begin"/>
            </w:r>
            <w:r w:rsidR="00A1440E" w:rsidRPr="00A1440E">
              <w:rPr>
                <w:noProof/>
                <w:webHidden/>
                <w:sz w:val="24"/>
                <w:szCs w:val="24"/>
              </w:rPr>
              <w:instrText xml:space="preserve"> PAGEREF _Toc130907643 \h </w:instrText>
            </w:r>
            <w:r w:rsidR="00A1440E" w:rsidRPr="00A1440E">
              <w:rPr>
                <w:noProof/>
                <w:webHidden/>
                <w:sz w:val="24"/>
                <w:szCs w:val="24"/>
              </w:rPr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1440E" w:rsidRPr="00A1440E">
              <w:rPr>
                <w:noProof/>
                <w:webHidden/>
                <w:sz w:val="24"/>
                <w:szCs w:val="24"/>
              </w:rPr>
              <w:t>29</w:t>
            </w:r>
            <w:r w:rsidR="00A1440E" w:rsidRPr="00A144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EB7FA" w14:textId="31F1C8EE" w:rsidR="00A1440E" w:rsidRPr="00A1440E" w:rsidRDefault="00A1440E">
          <w:pPr>
            <w:rPr>
              <w:sz w:val="24"/>
              <w:szCs w:val="24"/>
            </w:rPr>
          </w:pPr>
          <w:r w:rsidRPr="00A1440E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6553C229" w14:textId="77777777" w:rsidR="00A1440E" w:rsidRDefault="00A1440E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07C1E412" w14:textId="174553D0" w:rsidR="00A97E83" w:rsidRPr="00BB2DB0" w:rsidRDefault="00A97E83" w:rsidP="00BB2DB0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0" w:name="_Toc130907619"/>
      <w:r w:rsidRPr="00BB2DB0">
        <w:rPr>
          <w:rFonts w:ascii="黑体" w:eastAsia="黑体" w:hAnsi="黑体" w:hint="eastAsia"/>
          <w:b/>
          <w:bCs/>
          <w:sz w:val="52"/>
          <w:szCs w:val="52"/>
        </w:rPr>
        <w:lastRenderedPageBreak/>
        <w:t>1</w:t>
      </w:r>
      <w:r w:rsidRPr="00BB2DB0">
        <w:rPr>
          <w:rFonts w:ascii="黑体" w:eastAsia="黑体" w:hAnsi="黑体"/>
          <w:b/>
          <w:bCs/>
          <w:sz w:val="52"/>
          <w:szCs w:val="52"/>
        </w:rPr>
        <w:t>.</w:t>
      </w:r>
      <w:r w:rsidRPr="00BB2DB0">
        <w:rPr>
          <w:rFonts w:ascii="黑体" w:eastAsia="黑体" w:hAnsi="黑体" w:hint="eastAsia"/>
          <w:b/>
          <w:bCs/>
          <w:sz w:val="52"/>
          <w:szCs w:val="52"/>
        </w:rPr>
        <w:t>实验目的</w:t>
      </w:r>
      <w:bookmarkEnd w:id="0"/>
    </w:p>
    <w:p w14:paraId="34573705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设计模拟词法分析程序</w:t>
      </w:r>
    </w:p>
    <w:p w14:paraId="5810C2BA" w14:textId="690B85B8" w:rsidR="00A97E83" w:rsidRPr="00BB2DB0" w:rsidRDefault="00A97E83" w:rsidP="00BB2DB0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1" w:name="_Toc130907620"/>
      <w:r w:rsidRPr="00BB2DB0">
        <w:rPr>
          <w:rFonts w:ascii="黑体" w:eastAsia="黑体" w:hAnsi="黑体" w:hint="eastAsia"/>
          <w:b/>
          <w:bCs/>
          <w:sz w:val="52"/>
          <w:szCs w:val="52"/>
        </w:rPr>
        <w:t>2</w:t>
      </w:r>
      <w:r w:rsidRPr="00BB2DB0">
        <w:rPr>
          <w:rFonts w:ascii="黑体" w:eastAsia="黑体" w:hAnsi="黑体"/>
          <w:b/>
          <w:bCs/>
          <w:sz w:val="52"/>
          <w:szCs w:val="52"/>
        </w:rPr>
        <w:t>.</w:t>
      </w:r>
      <w:r w:rsidRPr="00BB2DB0">
        <w:rPr>
          <w:rFonts w:ascii="黑体" w:eastAsia="黑体" w:hAnsi="黑体" w:hint="eastAsia"/>
          <w:b/>
          <w:bCs/>
          <w:sz w:val="52"/>
          <w:szCs w:val="52"/>
        </w:rPr>
        <w:t>实验要求</w:t>
      </w:r>
      <w:bookmarkEnd w:id="1"/>
    </w:p>
    <w:p w14:paraId="76218263" w14:textId="1354C270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设计一个含简单变量的词法分析器。词法的格式要求：</w:t>
      </w:r>
    </w:p>
    <w:p w14:paraId="7E93F590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变量名只包含字母数字，且开头必须是字母。</w:t>
      </w:r>
    </w:p>
    <w:p w14:paraId="0D40A135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变量类型只有四种：integer，real，bool，char</w:t>
      </w:r>
    </w:p>
    <w:p w14:paraId="03752687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关键字和运算符已经给出。</w:t>
      </w:r>
    </w:p>
    <w:p w14:paraId="4053CC54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变量的值只能是数字</w:t>
      </w:r>
    </w:p>
    <w:p w14:paraId="69D290B3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用分号代表代码换行</w:t>
      </w:r>
    </w:p>
    <w:p w14:paraId="4FAE9781" w14:textId="43B5581F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输入：一段要分析的字符串，可能有多行</w:t>
      </w:r>
    </w:p>
    <w:p w14:paraId="6D08411F" w14:textId="27BAEE0A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输出：变量表（符号表），包括变量名称，id，类型</w:t>
      </w:r>
    </w:p>
    <w:p w14:paraId="52B06D0A" w14:textId="3C37F87A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词法分析日志：每一个符号是什么类型逐一输出分析结果</w:t>
      </w:r>
    </w:p>
    <w:p w14:paraId="4E06093B" w14:textId="77777777" w:rsidR="00A97E83" w:rsidRPr="00BB2DB0" w:rsidRDefault="00A97E83" w:rsidP="00BB2DB0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2" w:name="_Toc130907621"/>
      <w:r w:rsidRPr="00BB2DB0">
        <w:rPr>
          <w:rFonts w:ascii="黑体" w:eastAsia="黑体" w:hAnsi="黑体" w:hint="eastAsia"/>
          <w:b/>
          <w:bCs/>
          <w:sz w:val="52"/>
          <w:szCs w:val="52"/>
        </w:rPr>
        <w:t>3</w:t>
      </w:r>
      <w:r w:rsidRPr="00BB2DB0">
        <w:rPr>
          <w:rFonts w:ascii="黑体" w:eastAsia="黑体" w:hAnsi="黑体"/>
          <w:b/>
          <w:bCs/>
          <w:sz w:val="52"/>
          <w:szCs w:val="52"/>
        </w:rPr>
        <w:t>.</w:t>
      </w:r>
      <w:r w:rsidRPr="00BB2DB0">
        <w:rPr>
          <w:rFonts w:ascii="黑体" w:eastAsia="黑体" w:hAnsi="黑体" w:hint="eastAsia"/>
          <w:b/>
          <w:bCs/>
          <w:sz w:val="52"/>
          <w:szCs w:val="52"/>
        </w:rPr>
        <w:t>实验步骤</w:t>
      </w:r>
      <w:bookmarkEnd w:id="2"/>
    </w:p>
    <w:p w14:paraId="589CECFB" w14:textId="7777777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3" w:name="_Toc130907622"/>
      <w:r w:rsidRPr="00BB2DB0">
        <w:rPr>
          <w:rFonts w:ascii="黑体" w:eastAsia="华文中宋" w:hAnsi="黑体" w:hint="eastAsia"/>
          <w:sz w:val="44"/>
          <w:szCs w:val="44"/>
        </w:rPr>
        <w:t>3</w:t>
      </w:r>
      <w:r w:rsidRPr="00BB2DB0">
        <w:rPr>
          <w:rFonts w:ascii="黑体" w:eastAsia="华文中宋" w:hAnsi="黑体"/>
          <w:sz w:val="44"/>
          <w:szCs w:val="44"/>
        </w:rPr>
        <w:t>.1</w:t>
      </w:r>
      <w:r w:rsidRPr="00BB2DB0">
        <w:rPr>
          <w:rFonts w:ascii="黑体" w:eastAsia="华文中宋" w:hAnsi="黑体" w:hint="eastAsia"/>
          <w:sz w:val="44"/>
          <w:szCs w:val="44"/>
        </w:rPr>
        <w:t>程序功能</w:t>
      </w:r>
      <w:bookmarkEnd w:id="3"/>
    </w:p>
    <w:p w14:paraId="173C3D24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检查变量名，变量类型，打印符号表</w:t>
      </w:r>
    </w:p>
    <w:p w14:paraId="7D024D64" w14:textId="1C3C4159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检查程序的词法是否正确，有没有变量未说明就使用的情况，给出每个符号的分析结果</w:t>
      </w:r>
    </w:p>
    <w:p w14:paraId="65673617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具有图形用户界面，以交互形式输入源程序，并以图形方式展示结果</w:t>
      </w:r>
    </w:p>
    <w:p w14:paraId="4392F369" w14:textId="7777777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4" w:name="_Toc130907623"/>
      <w:r w:rsidRPr="00BB2DB0">
        <w:rPr>
          <w:rFonts w:ascii="黑体" w:eastAsia="华文中宋" w:hAnsi="黑体" w:hint="eastAsia"/>
          <w:sz w:val="44"/>
          <w:szCs w:val="44"/>
        </w:rPr>
        <w:t>3</w:t>
      </w:r>
      <w:r w:rsidRPr="00BB2DB0">
        <w:rPr>
          <w:rFonts w:ascii="黑体" w:eastAsia="华文中宋" w:hAnsi="黑体"/>
          <w:sz w:val="44"/>
          <w:szCs w:val="44"/>
        </w:rPr>
        <w:t>.2</w:t>
      </w:r>
      <w:r w:rsidRPr="00BB2DB0">
        <w:rPr>
          <w:rFonts w:ascii="黑体" w:eastAsia="华文中宋" w:hAnsi="黑体" w:hint="eastAsia"/>
          <w:sz w:val="44"/>
          <w:szCs w:val="44"/>
        </w:rPr>
        <w:t>程序实现方式</w:t>
      </w:r>
      <w:bookmarkEnd w:id="4"/>
    </w:p>
    <w:p w14:paraId="7790E1ED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Java</w:t>
      </w:r>
    </w:p>
    <w:p w14:paraId="0C3838B0" w14:textId="7777777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5" w:name="_Toc130907624"/>
      <w:r w:rsidRPr="00BB2DB0">
        <w:rPr>
          <w:rFonts w:ascii="黑体" w:eastAsia="华文中宋" w:hAnsi="黑体" w:hint="eastAsia"/>
          <w:sz w:val="44"/>
          <w:szCs w:val="44"/>
        </w:rPr>
        <w:t>3</w:t>
      </w:r>
      <w:r w:rsidRPr="00BB2DB0">
        <w:rPr>
          <w:rFonts w:ascii="黑体" w:eastAsia="华文中宋" w:hAnsi="黑体"/>
          <w:sz w:val="44"/>
          <w:szCs w:val="44"/>
        </w:rPr>
        <w:t>.3</w:t>
      </w:r>
      <w:r w:rsidRPr="00BB2DB0">
        <w:rPr>
          <w:rFonts w:ascii="黑体" w:eastAsia="华文中宋" w:hAnsi="黑体" w:hint="eastAsia"/>
          <w:sz w:val="44"/>
          <w:szCs w:val="44"/>
        </w:rPr>
        <w:t>开发环境和框架</w:t>
      </w:r>
      <w:bookmarkEnd w:id="5"/>
    </w:p>
    <w:p w14:paraId="63E36784" w14:textId="77777777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J</w:t>
      </w:r>
      <w:r>
        <w:rPr>
          <w:rFonts w:ascii="微软雅黑" w:eastAsia="微软雅黑" w:hAnsi="微软雅黑"/>
          <w:szCs w:val="21"/>
        </w:rPr>
        <w:t>DK1.8</w:t>
      </w:r>
      <w:r>
        <w:rPr>
          <w:rFonts w:ascii="微软雅黑" w:eastAsia="微软雅黑" w:hAnsi="微软雅黑" w:hint="eastAsia"/>
          <w:szCs w:val="21"/>
        </w:rPr>
        <w:t>，Android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framework</w:t>
      </w:r>
      <w:r>
        <w:rPr>
          <w:rFonts w:ascii="微软雅黑" w:eastAsia="微软雅黑" w:hAnsi="微软雅黑"/>
          <w:szCs w:val="21"/>
        </w:rPr>
        <w:t xml:space="preserve"> SDK API 32</w:t>
      </w:r>
    </w:p>
    <w:p w14:paraId="260719E8" w14:textId="7777777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6" w:name="_Toc130907625"/>
      <w:r w:rsidRPr="00BB2DB0">
        <w:rPr>
          <w:rFonts w:ascii="黑体" w:eastAsia="华文中宋" w:hAnsi="黑体" w:hint="eastAsia"/>
          <w:sz w:val="44"/>
          <w:szCs w:val="44"/>
        </w:rPr>
        <w:t>3</w:t>
      </w:r>
      <w:r w:rsidRPr="00BB2DB0">
        <w:rPr>
          <w:rFonts w:ascii="黑体" w:eastAsia="华文中宋" w:hAnsi="黑体"/>
          <w:sz w:val="44"/>
          <w:szCs w:val="44"/>
        </w:rPr>
        <w:t>.4</w:t>
      </w:r>
      <w:r w:rsidRPr="00BB2DB0">
        <w:rPr>
          <w:rFonts w:ascii="黑体" w:eastAsia="华文中宋" w:hAnsi="黑体" w:hint="eastAsia"/>
          <w:sz w:val="44"/>
          <w:szCs w:val="44"/>
        </w:rPr>
        <w:t>运行环境</w:t>
      </w:r>
      <w:bookmarkEnd w:id="6"/>
    </w:p>
    <w:p w14:paraId="7979A2C8" w14:textId="2272B6A9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Windows</w:t>
      </w:r>
      <w:r>
        <w:rPr>
          <w:rFonts w:ascii="微软雅黑" w:eastAsia="微软雅黑" w:hAnsi="微软雅黑"/>
          <w:szCs w:val="21"/>
        </w:rPr>
        <w:t xml:space="preserve"> S</w:t>
      </w:r>
      <w:r>
        <w:rPr>
          <w:rFonts w:ascii="微软雅黑" w:eastAsia="微软雅黑" w:hAnsi="微软雅黑" w:hint="eastAsia"/>
          <w:szCs w:val="21"/>
        </w:rPr>
        <w:t>ubsystem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for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Android</w:t>
      </w:r>
      <w:r>
        <w:rPr>
          <w:rFonts w:ascii="微软雅黑" w:eastAsia="微软雅黑" w:hAnsi="微软雅黑"/>
          <w:szCs w:val="21"/>
        </w:rPr>
        <w:t xml:space="preserve"> 2302.40000.8.0 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Windows</w:t>
      </w:r>
      <w:r>
        <w:rPr>
          <w:rFonts w:ascii="微软雅黑" w:eastAsia="微软雅黑" w:hAnsi="微软雅黑"/>
          <w:szCs w:val="21"/>
        </w:rPr>
        <w:t xml:space="preserve"> 10X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build</w:t>
      </w:r>
      <w:r>
        <w:rPr>
          <w:rFonts w:ascii="微软雅黑" w:eastAsia="微软雅黑" w:hAnsi="微软雅黑"/>
          <w:szCs w:val="21"/>
        </w:rPr>
        <w:t>22624.1470</w:t>
      </w:r>
      <w:r>
        <w:rPr>
          <w:rFonts w:ascii="微软雅黑" w:eastAsia="微软雅黑" w:hAnsi="微软雅黑" w:hint="eastAsia"/>
          <w:szCs w:val="21"/>
        </w:rPr>
        <w:t>上</w:t>
      </w:r>
    </w:p>
    <w:p w14:paraId="4A66DA20" w14:textId="7777777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7" w:name="_Toc130907626"/>
      <w:r w:rsidRPr="00BB2DB0">
        <w:rPr>
          <w:rFonts w:ascii="黑体" w:eastAsia="华文中宋" w:hAnsi="黑体" w:hint="eastAsia"/>
          <w:sz w:val="44"/>
          <w:szCs w:val="44"/>
        </w:rPr>
        <w:t>3</w:t>
      </w:r>
      <w:r w:rsidRPr="00BB2DB0">
        <w:rPr>
          <w:rFonts w:ascii="黑体" w:eastAsia="华文中宋" w:hAnsi="黑体"/>
          <w:sz w:val="44"/>
          <w:szCs w:val="44"/>
        </w:rPr>
        <w:t>.5</w:t>
      </w:r>
      <w:r w:rsidRPr="00BB2DB0">
        <w:rPr>
          <w:rFonts w:ascii="黑体" w:eastAsia="华文中宋" w:hAnsi="黑体" w:hint="eastAsia"/>
          <w:sz w:val="44"/>
          <w:szCs w:val="44"/>
        </w:rPr>
        <w:t>设计方案</w:t>
      </w:r>
      <w:bookmarkEnd w:id="7"/>
    </w:p>
    <w:p w14:paraId="66CAE70C" w14:textId="2DB9DF68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传统的扫描需要多个指针来回移动，效率很高但是实现非常麻烦。这里借助一些现代字符串A</w:t>
      </w:r>
      <w:r>
        <w:rPr>
          <w:rFonts w:ascii="微软雅黑" w:eastAsia="微软雅黑" w:hAnsi="微软雅黑"/>
          <w:szCs w:val="21"/>
        </w:rPr>
        <w:t>PI</w:t>
      </w:r>
      <w:r>
        <w:rPr>
          <w:rFonts w:ascii="微软雅黑" w:eastAsia="微软雅黑" w:hAnsi="微软雅黑" w:hint="eastAsia"/>
          <w:szCs w:val="21"/>
        </w:rPr>
        <w:t>（spilt，trim，replace，substring等）（本质上原理一样，但是可以简化代码），用根据关键字分割的方法，从一长串字符分成若干行，每一行再分成若干单词。实现“大事化小，小事化了”的效果。这样做编程相对简单一些。</w:t>
      </w:r>
    </w:p>
    <w:p w14:paraId="110EA701" w14:textId="2406BB4D" w:rsidR="00A97E83" w:rsidRDefault="00A97E83" w:rsidP="00A97E83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对每一个单词运行相应的判断逻辑，立马可以分析出是否正确。并打印相关的日志。实时给出分析结果</w:t>
      </w:r>
    </w:p>
    <w:p w14:paraId="185ECBEC" w14:textId="224B14EF" w:rsidR="00A97E83" w:rsidRDefault="00A97E8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对于出现的错误要及时抛出异常，中止分析</w:t>
      </w:r>
    </w:p>
    <w:p w14:paraId="7B45673F" w14:textId="1A295872" w:rsidR="00A97E83" w:rsidRDefault="00A97E8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对于代码实现部分，检查变量是否以定义，如果没有，也要报错。</w:t>
      </w:r>
    </w:p>
    <w:p w14:paraId="7814FB6D" w14:textId="36901521" w:rsidR="00A97E83" w:rsidRPr="00BB2DB0" w:rsidRDefault="00A97E83" w:rsidP="00BB2DB0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8" w:name="_Toc130907627"/>
      <w:r w:rsidRPr="00BB2DB0">
        <w:rPr>
          <w:rFonts w:ascii="黑体" w:eastAsia="黑体" w:hAnsi="黑体"/>
          <w:b/>
          <w:bCs/>
          <w:sz w:val="52"/>
          <w:szCs w:val="52"/>
        </w:rPr>
        <w:t>4.</w:t>
      </w:r>
      <w:r w:rsidRPr="00BB2DB0">
        <w:rPr>
          <w:rFonts w:ascii="黑体" w:eastAsia="黑体" w:hAnsi="黑体" w:hint="eastAsia"/>
          <w:b/>
          <w:bCs/>
          <w:sz w:val="52"/>
          <w:szCs w:val="52"/>
        </w:rPr>
        <w:t>程序实现</w:t>
      </w:r>
      <w:bookmarkEnd w:id="8"/>
    </w:p>
    <w:p w14:paraId="761EF5EB" w14:textId="5374BDE9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9" w:name="_Toc130907628"/>
      <w:r w:rsidRPr="00BB2DB0">
        <w:rPr>
          <w:rFonts w:ascii="黑体" w:eastAsia="华文中宋" w:hAnsi="黑体" w:hint="eastAsia"/>
          <w:sz w:val="44"/>
          <w:szCs w:val="44"/>
        </w:rPr>
        <w:t>4</w:t>
      </w:r>
      <w:r w:rsidRPr="00BB2DB0">
        <w:rPr>
          <w:rFonts w:ascii="黑体" w:eastAsia="华文中宋" w:hAnsi="黑体"/>
          <w:sz w:val="44"/>
          <w:szCs w:val="44"/>
        </w:rPr>
        <w:t>.1</w:t>
      </w:r>
      <w:r w:rsidRPr="00BB2DB0">
        <w:rPr>
          <w:rFonts w:ascii="黑体" w:eastAsia="华文中宋" w:hAnsi="黑体" w:hint="eastAsia"/>
          <w:sz w:val="44"/>
          <w:szCs w:val="44"/>
        </w:rPr>
        <w:t>代码组织</w:t>
      </w:r>
      <w:bookmarkEnd w:id="9"/>
    </w:p>
    <w:p w14:paraId="431B72ED" w14:textId="6F7C0F24" w:rsidR="00A97E83" w:rsidRDefault="00A97E8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类结构：</w:t>
      </w:r>
    </w:p>
    <w:p w14:paraId="4E35A386" w14:textId="27F7FB94" w:rsidR="00A97E83" w:rsidRDefault="00A97E8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F7B28BE" wp14:editId="5BF71DE4">
            <wp:extent cx="2889895" cy="5477862"/>
            <wp:effectExtent l="0" t="0" r="5715" b="8890"/>
            <wp:docPr id="1722615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5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651" cy="55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229" w14:textId="465603C2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0" w:name="_Toc130907629"/>
      <w:r w:rsidRPr="00BB2DB0">
        <w:rPr>
          <w:rFonts w:ascii="黑体" w:eastAsia="华文中宋" w:hAnsi="黑体" w:hint="eastAsia"/>
          <w:sz w:val="44"/>
          <w:szCs w:val="44"/>
        </w:rPr>
        <w:t>4</w:t>
      </w:r>
      <w:r w:rsidRPr="00BB2DB0">
        <w:rPr>
          <w:rFonts w:ascii="黑体" w:eastAsia="华文中宋" w:hAnsi="黑体"/>
          <w:sz w:val="44"/>
          <w:szCs w:val="44"/>
        </w:rPr>
        <w:t>.2</w:t>
      </w:r>
      <w:r w:rsidRPr="00BB2DB0">
        <w:rPr>
          <w:rFonts w:ascii="黑体" w:eastAsia="华文中宋" w:hAnsi="黑体" w:hint="eastAsia"/>
          <w:sz w:val="44"/>
          <w:szCs w:val="44"/>
        </w:rPr>
        <w:t>实体层</w:t>
      </w:r>
      <w:bookmarkEnd w:id="10"/>
    </w:p>
    <w:p w14:paraId="290CACBF" w14:textId="1F3EBE91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1" w:name="_Toc130907630"/>
      <w:r w:rsidRPr="00BB2DB0">
        <w:rPr>
          <w:rFonts w:ascii="黑体" w:eastAsia="华文新魏" w:hAnsi="黑体" w:hint="eastAsia"/>
          <w:sz w:val="32"/>
          <w:szCs w:val="32"/>
        </w:rPr>
        <w:t>4</w:t>
      </w:r>
      <w:r w:rsidRPr="00BB2DB0">
        <w:rPr>
          <w:rFonts w:ascii="黑体" w:eastAsia="华文新魏" w:hAnsi="黑体"/>
          <w:sz w:val="32"/>
          <w:szCs w:val="32"/>
        </w:rPr>
        <w:t>.2.1</w:t>
      </w:r>
      <w:r w:rsidRPr="00BB2DB0">
        <w:rPr>
          <w:rFonts w:ascii="黑体" w:eastAsia="华文新魏" w:hAnsi="黑体" w:hint="eastAsia"/>
          <w:sz w:val="32"/>
          <w:szCs w:val="32"/>
        </w:rPr>
        <w:t>数据实体</w:t>
      </w:r>
      <w:bookmarkEnd w:id="11"/>
    </w:p>
    <w:p w14:paraId="33ECBA3D" w14:textId="115C7A71" w:rsidR="00A97E83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符号表项实体，用一个pojo代表。重写equals，变量名想等就认为是同一个变量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63F8C4A6" w14:textId="77777777" w:rsidTr="008B7AC8">
        <w:tc>
          <w:tcPr>
            <w:tcW w:w="10456" w:type="dxa"/>
          </w:tcPr>
          <w:p w14:paraId="11F44B48" w14:textId="426A8004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</w:t>
            </w:r>
            <w:r>
              <w:rPr>
                <w:rFonts w:ascii="微软雅黑" w:eastAsia="微软雅黑" w:hAnsi="微软雅黑"/>
                <w:szCs w:val="21"/>
              </w:rPr>
              <w:t>omain/Symbol.java</w:t>
            </w:r>
          </w:p>
        </w:tc>
      </w:tr>
      <w:tr w:rsidR="008B7AC8" w14:paraId="75B0845E" w14:textId="77777777" w:rsidTr="008B7AC8">
        <w:tc>
          <w:tcPr>
            <w:tcW w:w="10456" w:type="dxa"/>
          </w:tcPr>
          <w:p w14:paraId="599CF6AF" w14:textId="5C3E2EAE" w:rsidR="008B7AC8" w:rsidRPr="008B7AC8" w:rsidRDefault="008B7AC8" w:rsidP="008B7A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package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com.example.wordanalysisprogram.domain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java.util.ArrayList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java.util.List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java.util.Objects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lastRenderedPageBreak/>
              <w:t xml:space="preserve">public class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Symbol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final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&lt;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&gt; </w:t>
            </w:r>
            <w:r w:rsidRPr="008B7AC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types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ArrayList&lt;&gt;();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static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types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.add(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"integer"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types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.add(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"real"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types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.add(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"bool"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id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type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getId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id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setId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id)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id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id;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name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name;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getType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type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setType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type)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this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type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type;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boolean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equals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o)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this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== o)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return true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(o ==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null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|| getClass() != o.getClass())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return false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Symbol vo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Symbol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o;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Objects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equals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int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hashCode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Objects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B7AC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hash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name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8B7AC8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8B7AC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8B7AC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toString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8B7AC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"SymbolVO{"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+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"id='"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id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</w:t>
            </w:r>
            <w:r w:rsidRPr="008B7AC8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\'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'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+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", name='"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name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</w:t>
            </w:r>
            <w:r w:rsidRPr="008B7AC8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\'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'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+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", type='"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 xml:space="preserve">type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+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</w:t>
            </w:r>
            <w:r w:rsidRPr="008B7AC8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\'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' 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+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       </w:t>
            </w:r>
            <w:r w:rsidRPr="008B7AC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'}'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8B7AC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06A8F945" w14:textId="438ACCE7" w:rsidR="00A97E83" w:rsidRPr="00BB2DB0" w:rsidRDefault="00A97E83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2" w:name="_Toc130907631"/>
      <w:r w:rsidRPr="00BB2DB0">
        <w:rPr>
          <w:rFonts w:ascii="黑体" w:eastAsia="华文新魏" w:hAnsi="黑体" w:hint="eastAsia"/>
          <w:sz w:val="32"/>
          <w:szCs w:val="32"/>
        </w:rPr>
        <w:lastRenderedPageBreak/>
        <w:t>4</w:t>
      </w:r>
      <w:r w:rsidRPr="00BB2DB0">
        <w:rPr>
          <w:rFonts w:ascii="黑体" w:eastAsia="华文新魏" w:hAnsi="黑体"/>
          <w:sz w:val="32"/>
          <w:szCs w:val="32"/>
        </w:rPr>
        <w:t>.2.2</w:t>
      </w:r>
      <w:r w:rsidRPr="00BB2DB0">
        <w:rPr>
          <w:rFonts w:ascii="黑体" w:eastAsia="华文新魏" w:hAnsi="黑体" w:hint="eastAsia"/>
          <w:sz w:val="32"/>
          <w:szCs w:val="32"/>
        </w:rPr>
        <w:t>数据标识</w:t>
      </w:r>
      <w:r w:rsidR="008B7AC8" w:rsidRPr="00BB2DB0">
        <w:rPr>
          <w:rFonts w:ascii="黑体" w:eastAsia="华文新魏" w:hAnsi="黑体" w:hint="eastAsia"/>
          <w:sz w:val="32"/>
          <w:szCs w:val="32"/>
        </w:rPr>
        <w:t>对象</w:t>
      </w:r>
      <w:bookmarkEnd w:id="12"/>
    </w:p>
    <w:p w14:paraId="3E152F37" w14:textId="2B7293E3" w:rsidR="008B7AC8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业务层返回对象，包含类型（变量表还是日志），如果是变量表则包含变量表list，否则包含日志list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6388A4CF" w14:textId="77777777" w:rsidTr="008B7AC8">
        <w:tc>
          <w:tcPr>
            <w:tcW w:w="10456" w:type="dxa"/>
          </w:tcPr>
          <w:p w14:paraId="4276D2FA" w14:textId="03773D48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domain</w:t>
            </w:r>
            <w:r>
              <w:rPr>
                <w:rFonts w:ascii="微软雅黑" w:eastAsia="微软雅黑" w:hAnsi="微软雅黑"/>
                <w:szCs w:val="21"/>
              </w:rPr>
              <w:t>/LogCatVO.java</w:t>
            </w:r>
          </w:p>
        </w:tc>
      </w:tr>
      <w:tr w:rsidR="008B7AC8" w14:paraId="65A23CAF" w14:textId="77777777" w:rsidTr="008B7AC8">
        <w:tc>
          <w:tcPr>
            <w:tcW w:w="10456" w:type="dxa"/>
          </w:tcPr>
          <w:p w14:paraId="0C279595" w14:textId="3031AAE8" w:rsidR="008B7AC8" w:rsidRPr="008B7AC8" w:rsidRDefault="008B7AC8" w:rsidP="008B7AC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CODE_ANALYSIS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setType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type)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type;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setFlag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flag)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flag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flag;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setSymbols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symbols)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symbols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symbols;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setLogs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logs)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logs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logs;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05585A31" w14:textId="1CB3D29C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3" w:name="_Toc130907632"/>
      <w:r w:rsidRPr="00BB2DB0">
        <w:rPr>
          <w:rFonts w:ascii="黑体" w:eastAsia="华文中宋" w:hAnsi="黑体" w:hint="eastAsia"/>
          <w:sz w:val="44"/>
          <w:szCs w:val="44"/>
        </w:rPr>
        <w:lastRenderedPageBreak/>
        <w:t>4</w:t>
      </w:r>
      <w:r w:rsidRPr="00BB2DB0">
        <w:rPr>
          <w:rFonts w:ascii="黑体" w:eastAsia="华文中宋" w:hAnsi="黑体"/>
          <w:sz w:val="44"/>
          <w:szCs w:val="44"/>
        </w:rPr>
        <w:t>.3</w:t>
      </w:r>
      <w:r w:rsidRPr="00BB2DB0">
        <w:rPr>
          <w:rFonts w:ascii="黑体" w:eastAsia="华文中宋" w:hAnsi="黑体" w:hint="eastAsia"/>
          <w:sz w:val="44"/>
          <w:szCs w:val="44"/>
        </w:rPr>
        <w:t>业务层</w:t>
      </w:r>
      <w:bookmarkEnd w:id="13"/>
    </w:p>
    <w:p w14:paraId="7419DE46" w14:textId="4C7A63EE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4" w:name="_Toc130907633"/>
      <w:r w:rsidRPr="00BB2DB0">
        <w:rPr>
          <w:rFonts w:ascii="黑体" w:eastAsia="华文新魏" w:hAnsi="黑体" w:hint="eastAsia"/>
          <w:sz w:val="32"/>
          <w:szCs w:val="32"/>
        </w:rPr>
        <w:t>4</w:t>
      </w:r>
      <w:r w:rsidRPr="00BB2DB0">
        <w:rPr>
          <w:rFonts w:ascii="黑体" w:eastAsia="华文新魏" w:hAnsi="黑体"/>
          <w:sz w:val="32"/>
          <w:szCs w:val="32"/>
        </w:rPr>
        <w:t>.3.1</w:t>
      </w:r>
      <w:r w:rsidRPr="00BB2DB0">
        <w:rPr>
          <w:rFonts w:ascii="黑体" w:eastAsia="华文新魏" w:hAnsi="黑体" w:hint="eastAsia"/>
          <w:sz w:val="32"/>
          <w:szCs w:val="32"/>
        </w:rPr>
        <w:t>读取关键字表和运算符表</w:t>
      </w:r>
      <w:bookmarkEnd w:id="14"/>
    </w:p>
    <w:p w14:paraId="4CE0D825" w14:textId="0127EF74" w:rsidR="008B7AC8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配置文件位于项目类路径下assets文件夹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540373BE" w14:textId="77777777" w:rsidTr="008B7AC8">
        <w:tc>
          <w:tcPr>
            <w:tcW w:w="10456" w:type="dxa"/>
          </w:tcPr>
          <w:p w14:paraId="24AE7677" w14:textId="0682484B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util</w:t>
            </w:r>
            <w:r>
              <w:rPr>
                <w:rFonts w:ascii="微软雅黑" w:eastAsia="微软雅黑" w:hAnsi="微软雅黑"/>
                <w:szCs w:val="21"/>
              </w:rPr>
              <w:t>/PropertiesUtil.java</w:t>
            </w:r>
          </w:p>
        </w:tc>
      </w:tr>
      <w:tr w:rsidR="008B7AC8" w14:paraId="6D3ACAF6" w14:textId="77777777" w:rsidTr="008B7AC8">
        <w:tc>
          <w:tcPr>
            <w:tcW w:w="10456" w:type="dxa"/>
          </w:tcPr>
          <w:p w14:paraId="237C28ED" w14:textId="1E1C3AE8" w:rsidR="008B7AC8" w:rsidRPr="008B7AC8" w:rsidRDefault="008B7AC8" w:rsidP="008B7AC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android.content.Context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java.io.IOException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java.io.InputStream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java.util.ArrayList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java.util.Collections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java.util.Properties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PropertiesUtil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getOperators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Context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context)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Properties props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Properties();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InputStream in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context.getAssets().open(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"tokens.properties"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.load(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.getProperty(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"operators"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ArrayList&lt;&gt;();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addAll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IOException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e.printStackTrace();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getReservedTokens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Context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context)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Properties props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Properties();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InputStream in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context.getAssets().open(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"tokens.properties"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.load(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.getProperty(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"reserved_tokens"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ops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ArrayList&lt;&gt;();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addAll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IOException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e.printStackTrace();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807B5D1" w14:textId="60E40411" w:rsidR="008B7AC8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下面是配置文件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48CFB956" w14:textId="77777777" w:rsidTr="008B7AC8">
        <w:tc>
          <w:tcPr>
            <w:tcW w:w="10456" w:type="dxa"/>
          </w:tcPr>
          <w:p w14:paraId="1DE72DAB" w14:textId="565B12F6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CLASS_PATH/</w:t>
            </w:r>
            <w:r>
              <w:rPr>
                <w:rFonts w:ascii="微软雅黑" w:eastAsia="微软雅黑" w:hAnsi="微软雅黑" w:hint="eastAsia"/>
                <w:szCs w:val="21"/>
              </w:rPr>
              <w:t>assets</w:t>
            </w:r>
            <w:r>
              <w:rPr>
                <w:rFonts w:ascii="微软雅黑" w:eastAsia="微软雅黑" w:hAnsi="微软雅黑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</w:rPr>
              <w:t>tokens</w:t>
            </w:r>
            <w:r>
              <w:rPr>
                <w:rFonts w:ascii="微软雅黑" w:eastAsia="微软雅黑" w:hAnsi="微软雅黑"/>
                <w:szCs w:val="21"/>
              </w:rPr>
              <w:t>.properties</w:t>
            </w:r>
          </w:p>
        </w:tc>
      </w:tr>
      <w:tr w:rsidR="008B7AC8" w14:paraId="5139576A" w14:textId="77777777" w:rsidTr="008B7AC8">
        <w:tc>
          <w:tcPr>
            <w:tcW w:w="10456" w:type="dxa"/>
          </w:tcPr>
          <w:p w14:paraId="6405E544" w14:textId="3FD38055" w:rsidR="008B7AC8" w:rsidRPr="008B7AC8" w:rsidRDefault="008B7AC8" w:rsidP="008B7AC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3080"/>
                <w:sz w:val="20"/>
                <w:szCs w:val="20"/>
              </w:rPr>
              <w:t>operators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+,-,*,/,%,(,),+=,-=,*=,/=,&lt;,&gt;,=,&lt;=,&gt;=,==,!=,[,],:=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3080"/>
                <w:sz w:val="20"/>
                <w:szCs w:val="20"/>
              </w:rPr>
              <w:t>reserved_tokens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begin,end,if,while,for,switch,else,then</w:t>
            </w:r>
          </w:p>
        </w:tc>
      </w:tr>
    </w:tbl>
    <w:p w14:paraId="232B6A6E" w14:textId="4A9C0ABD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5" w:name="_Toc130907634"/>
      <w:r w:rsidRPr="00BB2DB0">
        <w:rPr>
          <w:rFonts w:ascii="黑体" w:eastAsia="华文新魏" w:hAnsi="黑体" w:hint="eastAsia"/>
          <w:sz w:val="32"/>
          <w:szCs w:val="32"/>
        </w:rPr>
        <w:t>4</w:t>
      </w:r>
      <w:r w:rsidRPr="00BB2DB0">
        <w:rPr>
          <w:rFonts w:ascii="黑体" w:eastAsia="华文新魏" w:hAnsi="黑体"/>
          <w:sz w:val="32"/>
          <w:szCs w:val="32"/>
        </w:rPr>
        <w:t>.3.2</w:t>
      </w:r>
      <w:r w:rsidRPr="00BB2DB0">
        <w:rPr>
          <w:rFonts w:ascii="黑体" w:eastAsia="华文新魏" w:hAnsi="黑体" w:hint="eastAsia"/>
          <w:sz w:val="32"/>
          <w:szCs w:val="32"/>
        </w:rPr>
        <w:t>生成变量唯一</w:t>
      </w:r>
      <w:r w:rsidRPr="00BB2DB0">
        <w:rPr>
          <w:rFonts w:ascii="黑体" w:eastAsia="华文新魏" w:hAnsi="黑体" w:hint="eastAsia"/>
          <w:sz w:val="32"/>
          <w:szCs w:val="32"/>
        </w:rPr>
        <w:t>I</w:t>
      </w:r>
      <w:r w:rsidRPr="00BB2DB0">
        <w:rPr>
          <w:rFonts w:ascii="黑体" w:eastAsia="华文新魏" w:hAnsi="黑体"/>
          <w:sz w:val="32"/>
          <w:szCs w:val="32"/>
        </w:rPr>
        <w:t>D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488A811F" w14:textId="77777777" w:rsidTr="008B7AC8">
        <w:tc>
          <w:tcPr>
            <w:tcW w:w="10456" w:type="dxa"/>
          </w:tcPr>
          <w:p w14:paraId="7D267CB1" w14:textId="195C7392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util</w:t>
            </w:r>
            <w:r>
              <w:rPr>
                <w:rFonts w:ascii="微软雅黑" w:eastAsia="微软雅黑" w:hAnsi="微软雅黑"/>
                <w:szCs w:val="21"/>
              </w:rPr>
              <w:t>/IDU</w:t>
            </w:r>
            <w:r>
              <w:rPr>
                <w:rFonts w:ascii="微软雅黑" w:eastAsia="微软雅黑" w:hAnsi="微软雅黑" w:hint="eastAsia"/>
                <w:szCs w:val="21"/>
              </w:rPr>
              <w:t>til</w:t>
            </w:r>
            <w:r>
              <w:rPr>
                <w:rFonts w:ascii="微软雅黑" w:eastAsia="微软雅黑" w:hAnsi="微软雅黑"/>
                <w:szCs w:val="21"/>
              </w:rPr>
              <w:t>.java</w:t>
            </w:r>
          </w:p>
        </w:tc>
      </w:tr>
      <w:tr w:rsidR="008B7AC8" w14:paraId="7C3CBA64" w14:textId="77777777" w:rsidTr="008B7AC8">
        <w:tc>
          <w:tcPr>
            <w:tcW w:w="10456" w:type="dxa"/>
          </w:tcPr>
          <w:p w14:paraId="04884E9E" w14:textId="606A4F7A" w:rsidR="008B7AC8" w:rsidRPr="008B7AC8" w:rsidRDefault="008B7AC8" w:rsidP="008B7AC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IDUtil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randomUUID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().toString();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1FEC7A1" w14:textId="69A05F0E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6" w:name="_Toc130907635"/>
      <w:r w:rsidRPr="00BB2DB0">
        <w:rPr>
          <w:rFonts w:ascii="黑体" w:eastAsia="华文新魏" w:hAnsi="黑体" w:hint="eastAsia"/>
          <w:sz w:val="32"/>
          <w:szCs w:val="32"/>
        </w:rPr>
        <w:t>4</w:t>
      </w:r>
      <w:r w:rsidRPr="00BB2DB0">
        <w:rPr>
          <w:rFonts w:ascii="黑体" w:eastAsia="华文新魏" w:hAnsi="黑体"/>
          <w:sz w:val="32"/>
          <w:szCs w:val="32"/>
        </w:rPr>
        <w:t>.3.3</w:t>
      </w:r>
      <w:r w:rsidRPr="00BB2DB0">
        <w:rPr>
          <w:rFonts w:ascii="黑体" w:eastAsia="华文新魏" w:hAnsi="黑体" w:hint="eastAsia"/>
          <w:sz w:val="32"/>
          <w:szCs w:val="32"/>
        </w:rPr>
        <w:t>格式化词法分析日志</w:t>
      </w:r>
      <w:bookmarkEnd w:id="16"/>
    </w:p>
    <w:p w14:paraId="5F35C425" w14:textId="722A8E9F" w:rsidR="008B7AC8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生成可打印字符串，包含行号，符号名称，分析结果，返回给U</w:t>
      </w:r>
      <w:r>
        <w:rPr>
          <w:rFonts w:ascii="微软雅黑" w:eastAsia="微软雅黑" w:hAnsi="微软雅黑"/>
          <w:szCs w:val="21"/>
        </w:rPr>
        <w:t>I</w:t>
      </w:r>
      <w:r>
        <w:rPr>
          <w:rFonts w:ascii="微软雅黑" w:eastAsia="微软雅黑" w:hAnsi="微软雅黑" w:hint="eastAsia"/>
          <w:szCs w:val="21"/>
        </w:rPr>
        <w:t>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5116EFCB" w14:textId="77777777" w:rsidTr="008B7AC8">
        <w:tc>
          <w:tcPr>
            <w:tcW w:w="10456" w:type="dxa"/>
          </w:tcPr>
          <w:p w14:paraId="68C10CDA" w14:textId="2FB466BA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util</w:t>
            </w:r>
            <w:r>
              <w:rPr>
                <w:rFonts w:ascii="微软雅黑" w:eastAsia="微软雅黑" w:hAnsi="微软雅黑"/>
                <w:szCs w:val="21"/>
              </w:rPr>
              <w:t>/L</w:t>
            </w:r>
            <w:r>
              <w:rPr>
                <w:rFonts w:ascii="微软雅黑" w:eastAsia="微软雅黑" w:hAnsi="微软雅黑" w:hint="eastAsia"/>
                <w:szCs w:val="21"/>
              </w:rPr>
              <w:t>og</w:t>
            </w:r>
            <w:r>
              <w:rPr>
                <w:rFonts w:ascii="微软雅黑" w:eastAsia="微软雅黑" w:hAnsi="微软雅黑"/>
                <w:szCs w:val="21"/>
              </w:rPr>
              <w:t>U</w:t>
            </w:r>
            <w:r>
              <w:rPr>
                <w:rFonts w:ascii="微软雅黑" w:eastAsia="微软雅黑" w:hAnsi="微软雅黑" w:hint="eastAsia"/>
                <w:szCs w:val="21"/>
              </w:rPr>
              <w:t>til</w:t>
            </w:r>
            <w:r>
              <w:rPr>
                <w:rFonts w:ascii="微软雅黑" w:eastAsia="微软雅黑" w:hAnsi="微软雅黑"/>
                <w:szCs w:val="21"/>
              </w:rPr>
              <w:t>.java</w:t>
            </w:r>
          </w:p>
        </w:tc>
      </w:tr>
      <w:tr w:rsidR="008B7AC8" w14:paraId="53D55E66" w14:textId="77777777" w:rsidTr="008B7AC8">
        <w:tc>
          <w:tcPr>
            <w:tcW w:w="10456" w:type="dxa"/>
          </w:tcPr>
          <w:p w14:paraId="77FA2E76" w14:textId="65101AD7" w:rsidR="008B7AC8" w:rsidRPr="008B7AC8" w:rsidRDefault="008B7AC8" w:rsidP="008B7AC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LogUtil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RESERVED_TOKEN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OPERATOR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final int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TYPE_OF_VAR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getPureTextLine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text)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text+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getHeader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lno)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"============== 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+lno+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行的分析情况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==============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static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type)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StringBuilder 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StringBuilder();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"{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).append(lno).append(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行：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当前分析符号为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).append(token).append(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 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类型为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switch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(type)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RESERVED_TOKEN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保留字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OPERATOR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算符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变量值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case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TYPE_OF_VAR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t=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类型名称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.append(t);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 }"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.toString();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611A6DB0" w14:textId="5CB29558" w:rsidR="00160E76" w:rsidRPr="00BB2DB0" w:rsidRDefault="00160E76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7" w:name="_Toc130907636"/>
      <w:r w:rsidRPr="00BB2DB0">
        <w:rPr>
          <w:rFonts w:ascii="黑体" w:eastAsia="华文新魏" w:hAnsi="黑体" w:hint="eastAsia"/>
          <w:sz w:val="32"/>
          <w:szCs w:val="32"/>
        </w:rPr>
        <w:lastRenderedPageBreak/>
        <w:t>4</w:t>
      </w:r>
      <w:r w:rsidRPr="00BB2DB0">
        <w:rPr>
          <w:rFonts w:ascii="黑体" w:eastAsia="华文新魏" w:hAnsi="黑体"/>
          <w:sz w:val="32"/>
          <w:szCs w:val="32"/>
        </w:rPr>
        <w:t>.3.4</w:t>
      </w:r>
      <w:r w:rsidRPr="00BB2DB0">
        <w:rPr>
          <w:rFonts w:ascii="黑体" w:eastAsia="华文新魏" w:hAnsi="黑体" w:hint="eastAsia"/>
          <w:sz w:val="32"/>
          <w:szCs w:val="32"/>
        </w:rPr>
        <w:t>异常处理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6E3529B0" w14:textId="77777777" w:rsidTr="00160E76">
        <w:tc>
          <w:tcPr>
            <w:tcW w:w="10456" w:type="dxa"/>
          </w:tcPr>
          <w:p w14:paraId="028CCA2F" w14:textId="337CB324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ervice/ex/BaseException.java</w:t>
            </w:r>
          </w:p>
        </w:tc>
      </w:tr>
      <w:tr w:rsidR="00160E76" w14:paraId="2E54C252" w14:textId="77777777" w:rsidTr="00160E76">
        <w:tc>
          <w:tcPr>
            <w:tcW w:w="10456" w:type="dxa"/>
          </w:tcPr>
          <w:p w14:paraId="088D431F" w14:textId="2738806B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com.example.wordanalysisprogram.service.ex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BaseException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cause)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(cause);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cause,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(cause+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，第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+line+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行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cause,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line,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(cause+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，第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+line+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行，出错的标识符是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cause,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col)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(cause+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，第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+line+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行，第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+col+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列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0806E847" w14:textId="59F8B430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18" w:name="_Toc130907637"/>
      <w:r w:rsidRPr="00BB2DB0">
        <w:rPr>
          <w:rFonts w:ascii="黑体" w:eastAsia="华文新魏" w:hAnsi="黑体"/>
          <w:sz w:val="32"/>
          <w:szCs w:val="32"/>
        </w:rPr>
        <w:t>4.3.</w:t>
      </w:r>
      <w:r w:rsidR="00160E76" w:rsidRPr="00BB2DB0">
        <w:rPr>
          <w:rFonts w:ascii="黑体" w:eastAsia="华文新魏" w:hAnsi="黑体"/>
          <w:sz w:val="32"/>
          <w:szCs w:val="32"/>
        </w:rPr>
        <w:t>5</w:t>
      </w:r>
      <w:r w:rsidRPr="00BB2DB0">
        <w:rPr>
          <w:rFonts w:ascii="黑体" w:eastAsia="华文新魏" w:hAnsi="黑体" w:hint="eastAsia"/>
          <w:sz w:val="32"/>
          <w:szCs w:val="32"/>
        </w:rPr>
        <w:t>业务层接口</w:t>
      </w:r>
      <w:r w:rsidR="00160E76" w:rsidRPr="00BB2DB0">
        <w:rPr>
          <w:rFonts w:ascii="黑体" w:eastAsia="华文新魏" w:hAnsi="黑体" w:hint="eastAsia"/>
          <w:sz w:val="32"/>
          <w:szCs w:val="32"/>
        </w:rPr>
        <w:t>和实现</w:t>
      </w:r>
      <w:bookmarkEnd w:id="18"/>
    </w:p>
    <w:p w14:paraId="1372D15A" w14:textId="597CB18D" w:rsidR="008B7AC8" w:rsidRDefault="008B7A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包含两部分，第一步给出符号表，第二步分析代码体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B7AC8" w14:paraId="49780139" w14:textId="77777777" w:rsidTr="008B7AC8">
        <w:tc>
          <w:tcPr>
            <w:tcW w:w="10456" w:type="dxa"/>
          </w:tcPr>
          <w:p w14:paraId="5BCC58D0" w14:textId="45EC8C5C" w:rsidR="008B7AC8" w:rsidRDefault="008B7AC8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service</w:t>
            </w:r>
            <w:r>
              <w:rPr>
                <w:rFonts w:ascii="微软雅黑" w:eastAsia="微软雅黑" w:hAnsi="微软雅黑"/>
                <w:szCs w:val="21"/>
              </w:rPr>
              <w:t>/</w:t>
            </w:r>
            <w:r w:rsidR="00160E76" w:rsidRPr="00160E76">
              <w:rPr>
                <w:rFonts w:ascii="微软雅黑" w:eastAsia="微软雅黑" w:hAnsi="微软雅黑"/>
                <w:szCs w:val="21"/>
              </w:rPr>
              <w:t>WordAnalysisService</w:t>
            </w:r>
            <w:r w:rsidR="00160E76">
              <w:rPr>
                <w:rFonts w:ascii="微软雅黑" w:eastAsia="微软雅黑" w:hAnsi="微软雅黑"/>
                <w:szCs w:val="21"/>
              </w:rPr>
              <w:t>.</w:t>
            </w:r>
            <w:r w:rsidR="00160E76">
              <w:rPr>
                <w:rFonts w:ascii="微软雅黑" w:eastAsia="微软雅黑" w:hAnsi="微软雅黑" w:hint="eastAsia"/>
                <w:szCs w:val="21"/>
              </w:rPr>
              <w:t>java</w:t>
            </w:r>
          </w:p>
        </w:tc>
      </w:tr>
      <w:tr w:rsidR="008B7AC8" w14:paraId="25FFA62C" w14:textId="77777777" w:rsidTr="008B7AC8">
        <w:tc>
          <w:tcPr>
            <w:tcW w:w="10456" w:type="dxa"/>
          </w:tcPr>
          <w:p w14:paraId="1BD3C37F" w14:textId="1E91DBD6" w:rsidR="008B7AC8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com.example.wordanalysisprogram.domain.vo.LogCatVO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com.example.wordanalysisprogram.service.ex.BaseException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interface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WordAnalysisService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code)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checkError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code,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knownVars,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operators,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reservedTokens)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65A7382B" w14:textId="07D5AE4B" w:rsidR="008B7AC8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572C3DD4" w14:textId="77777777" w:rsidTr="00160E76">
        <w:tc>
          <w:tcPr>
            <w:tcW w:w="10456" w:type="dxa"/>
          </w:tcPr>
          <w:p w14:paraId="70F73800" w14:textId="7AC393C6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service/impl/</w:t>
            </w:r>
            <w:r w:rsidRPr="00160E76">
              <w:rPr>
                <w:rFonts w:ascii="微软雅黑" w:eastAsia="微软雅黑" w:hAnsi="微软雅黑"/>
                <w:szCs w:val="21"/>
              </w:rPr>
              <w:t>WordAnalysisService</w:t>
            </w:r>
            <w:r>
              <w:rPr>
                <w:rFonts w:ascii="微软雅黑" w:eastAsia="微软雅黑" w:hAnsi="微软雅黑"/>
                <w:szCs w:val="21"/>
              </w:rPr>
              <w:t>Impl.java</w:t>
            </w:r>
          </w:p>
        </w:tc>
      </w:tr>
      <w:tr w:rsidR="00160E76" w14:paraId="36C1780F" w14:textId="77777777" w:rsidTr="00160E76">
        <w:tc>
          <w:tcPr>
            <w:tcW w:w="10456" w:type="dxa"/>
          </w:tcPr>
          <w:p w14:paraId="574CC229" w14:textId="20A29811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com.example.wordanalysisprogram.service.impl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android.text.TextUtils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android.util.Log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com.example.wordanalysisprogram.domain.vo.LogCatVO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com.example.wordanalysisprogram.service.WordAnalysisService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com.example.wordanalysisprogram.service.ex.BaseException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com.example.wordanalysisprogram.util.IDUtil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com.example.wordanalysisprogram.util.LogUtil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java.util.ArrayList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java.util.Locale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WordAnalysisServiceImpl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WordAnalysisService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static final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"WordAnalysisServiceImpl"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isDigit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isEmpty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(token))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;i&lt;token.length();i++)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=token.charAt(i);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Character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isDigit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isVariable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isEmpty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(token))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=token.length();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;i&lt;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;i++)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char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=token.charAt(i);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(i==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Character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isLetter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Character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isDigit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))||(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Character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isLetter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return 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isOperator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ops)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ops.contains(token);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isReservedToken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ops)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ops.contains(token);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getSymbols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code)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ArrayList&lt;&gt;();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ArrayList&lt;&gt;();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=code.split(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;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getPureTextLine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以下是变量定义分析：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lno=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;lno&lt;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;lno++)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[lno];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line=line.trim();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line=line.replaceAll(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  <w:shd w:val="clear" w:color="auto" w:fill="EDFCED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line=line.toLowerCase(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Locale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ROOT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isEmpty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(line))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(line.startsWith(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getHeader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RESERVED_TOKEN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是变量定义语句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(line.length() &lt;=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 xml:space="preserve">3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||line.charAt(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)!=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' 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||!line.contains(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 xml:space="preserve">todo: 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t>报错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关键字后无变量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滤掉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var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关键字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line=line.substring(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).trim();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=line.split(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: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todo: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t>报错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变量无类型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types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.contains(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todo: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t>报错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变量类型不正确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;i&lt;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;i++)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"TAG"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"getSymbols: 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变量名是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  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(!(isVariable(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[i])))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008DDE"/>
                <w:sz w:val="20"/>
                <w:szCs w:val="20"/>
              </w:rPr>
              <w:t>todo: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t>报错</w:t>
            </w:r>
            <w:r>
              <w:rPr>
                <w:rFonts w:cs="Courier New" w:hint="eastAsia"/>
                <w:i/>
                <w:iCs/>
                <w:color w:val="008DDE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变量名非法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 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Symbol();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.setName(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.setType(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.contains(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变量重复定义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varNames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[i],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TYPE_OF_VAR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防止变量分开定义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 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LogCatVO();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.setType(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.setSymbols(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.setLogs(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checkError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code,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knownVars,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operators,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reservedTokens)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 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LogCatVO();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.setType(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CODE_ANALYSIS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ArrayList&lt;&gt;();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getPureTextLine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以下是代码段分析：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=code.split(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;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lno=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;lno&lt;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;lno++)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line=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[lno];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line=line.trim();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line=line.replaceAll(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  <w:shd w:val="clear" w:color="auto" w:fill="EDFCED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line=line.toLowerCase(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Locale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ROOT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//System.out.println("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代码行：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"+line);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TextUtils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isEmpty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(line))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(line.startsWith(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"var"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getHeader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=line.split(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  <w:shd w:val="clear" w:color="auto" w:fill="EDFCED"/>
              </w:rPr>
              <w:t>\\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s+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token: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token=token.trim();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当前分析的标识符是：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(isOperator(token,operators))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OPERATOR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(isReservedToken(token,reservedTokens))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RESERVED_TOKEN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不是保留字，是变量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(isDigit(token))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//System.out.println("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是数字！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");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 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(isVariable(token))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 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Symbol();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.setName(token);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(!knownVars.contains(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变量未声明就使用了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.add(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(lno,token,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非法的标识符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,lno,token);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.setFlag(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.setLogs(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332FBD84" w14:textId="157F880C" w:rsidR="008B7AC8" w:rsidRPr="00BB2DB0" w:rsidRDefault="008B7AC8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19" w:name="_Toc130907638"/>
      <w:r w:rsidRPr="00BB2DB0">
        <w:rPr>
          <w:rFonts w:ascii="黑体" w:eastAsia="华文中宋" w:hAnsi="黑体" w:hint="eastAsia"/>
          <w:sz w:val="44"/>
          <w:szCs w:val="44"/>
        </w:rPr>
        <w:lastRenderedPageBreak/>
        <w:t>4</w:t>
      </w:r>
      <w:r w:rsidRPr="00BB2DB0">
        <w:rPr>
          <w:rFonts w:ascii="黑体" w:eastAsia="华文中宋" w:hAnsi="黑体"/>
          <w:sz w:val="44"/>
          <w:szCs w:val="44"/>
        </w:rPr>
        <w:t>.4</w:t>
      </w:r>
      <w:r w:rsidRPr="00BB2DB0">
        <w:rPr>
          <w:rFonts w:ascii="黑体" w:eastAsia="华文中宋" w:hAnsi="黑体" w:hint="eastAsia"/>
          <w:sz w:val="44"/>
          <w:szCs w:val="44"/>
        </w:rPr>
        <w:t>界面层</w:t>
      </w:r>
      <w:bookmarkEnd w:id="19"/>
    </w:p>
    <w:p w14:paraId="4421463C" w14:textId="7F88D4EB" w:rsidR="00160E76" w:rsidRPr="00BB2DB0" w:rsidRDefault="00160E76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20" w:name="_Toc130907639"/>
      <w:r w:rsidRPr="00BB2DB0">
        <w:rPr>
          <w:rFonts w:ascii="黑体" w:eastAsia="华文新魏" w:hAnsi="黑体" w:hint="eastAsia"/>
          <w:sz w:val="32"/>
          <w:szCs w:val="32"/>
        </w:rPr>
        <w:lastRenderedPageBreak/>
        <w:t>4</w:t>
      </w:r>
      <w:r w:rsidRPr="00BB2DB0">
        <w:rPr>
          <w:rFonts w:ascii="黑体" w:eastAsia="华文新魏" w:hAnsi="黑体"/>
          <w:sz w:val="32"/>
          <w:szCs w:val="32"/>
        </w:rPr>
        <w:t>.4.1</w:t>
      </w:r>
      <w:r w:rsidRPr="00BB2DB0">
        <w:rPr>
          <w:rFonts w:ascii="黑体" w:eastAsia="华文新魏" w:hAnsi="黑体" w:hint="eastAsia"/>
          <w:sz w:val="32"/>
          <w:szCs w:val="32"/>
        </w:rPr>
        <w:t>主界面</w:t>
      </w:r>
      <w:bookmarkEnd w:id="20"/>
    </w:p>
    <w:p w14:paraId="78F98E98" w14:textId="642F9A44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界面描述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44FF0EE4" w14:textId="77777777" w:rsidTr="00160E76">
        <w:tc>
          <w:tcPr>
            <w:tcW w:w="10456" w:type="dxa"/>
          </w:tcPr>
          <w:p w14:paraId="0700CE82" w14:textId="6A588167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</w:t>
            </w:r>
            <w:r>
              <w:rPr>
                <w:rFonts w:ascii="微软雅黑" w:eastAsia="微软雅黑" w:hAnsi="微软雅黑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</w:rPr>
              <w:t>layout</w:t>
            </w:r>
            <w:r>
              <w:rPr>
                <w:rFonts w:ascii="微软雅黑" w:eastAsia="微软雅黑" w:hAnsi="微软雅黑"/>
                <w:szCs w:val="21"/>
              </w:rPr>
              <w:t>/activity_main.xml</w:t>
            </w:r>
          </w:p>
        </w:tc>
      </w:tr>
      <w:tr w:rsidR="00160E76" w14:paraId="643C6355" w14:textId="77777777" w:rsidTr="00160E76">
        <w:tc>
          <w:tcPr>
            <w:tcW w:w="10456" w:type="dxa"/>
          </w:tcPr>
          <w:p w14:paraId="07EB2D7A" w14:textId="3CF1A6A5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LinearLayout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app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:orientation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="vertical"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="http://schemas.android.com/tools"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:context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=".MainActivity"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:textAlignment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词法分析演示程序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输入一段代码，我们会自动生成符号表，并告诉您错误（如果有）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EditText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="@+id/text_code_segment"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:maxLines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="255"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:allowUndo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:hint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请输入代码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:textColor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="#000000"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:gravity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="top"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="#a9a9a9"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="@+id/btn_check"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立即检查！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</w:tbl>
    <w:p w14:paraId="168EF550" w14:textId="1E0ADEFB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主界面控制代码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0ED54151" w14:textId="77777777" w:rsidTr="00160E76">
        <w:tc>
          <w:tcPr>
            <w:tcW w:w="10456" w:type="dxa"/>
          </w:tcPr>
          <w:p w14:paraId="2F168ABD" w14:textId="09597FE8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</w:t>
            </w:r>
            <w:r>
              <w:rPr>
                <w:rFonts w:ascii="微软雅黑" w:eastAsia="微软雅黑" w:hAnsi="微软雅黑"/>
                <w:szCs w:val="21"/>
              </w:rPr>
              <w:t>ainActivity.</w:t>
            </w:r>
            <w:r>
              <w:rPr>
                <w:rFonts w:ascii="微软雅黑" w:eastAsia="微软雅黑" w:hAnsi="微软雅黑" w:hint="eastAsia"/>
                <w:szCs w:val="21"/>
              </w:rPr>
              <w:t>java</w:t>
            </w:r>
          </w:p>
        </w:tc>
      </w:tr>
      <w:tr w:rsidR="00160E76" w14:paraId="375AE29E" w14:textId="77777777" w:rsidTr="00160E76">
        <w:tc>
          <w:tcPr>
            <w:tcW w:w="10456" w:type="dxa"/>
          </w:tcPr>
          <w:p w14:paraId="26376CEF" w14:textId="6003D091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android.content.Intent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android.os.Bundle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android.widget.Button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android.widget.EditText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com.example.wordanalysisprogram.util.IDUtil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MainActivity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static final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"MainActivity"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EditText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textCodeSegment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btnCheck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protected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onCreate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Bundle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savedInstanceState)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.onCreate(savedInstanceState);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activity_main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getUUID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textCodeSegment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text_code_segment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btnCheck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btn_check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btnCheck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.setOnClickListener((e)-&gt;{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textCodeSegment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.getText().toString();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Intent 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Intent(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MainActivity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.putExtra(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"code"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startActivity(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344B1117" w14:textId="13449C97" w:rsidR="00160E76" w:rsidRPr="00BB2DB0" w:rsidRDefault="00160E76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21" w:name="_Toc130907640"/>
      <w:r w:rsidRPr="00BB2DB0">
        <w:rPr>
          <w:rFonts w:ascii="黑体" w:eastAsia="华文新魏" w:hAnsi="黑体" w:hint="eastAsia"/>
          <w:sz w:val="32"/>
          <w:szCs w:val="32"/>
        </w:rPr>
        <w:lastRenderedPageBreak/>
        <w:t>4</w:t>
      </w:r>
      <w:r w:rsidRPr="00BB2DB0">
        <w:rPr>
          <w:rFonts w:ascii="黑体" w:eastAsia="华文新魏" w:hAnsi="黑体"/>
          <w:sz w:val="32"/>
          <w:szCs w:val="32"/>
        </w:rPr>
        <w:t>.4.2</w:t>
      </w:r>
      <w:r w:rsidRPr="00BB2DB0">
        <w:rPr>
          <w:rFonts w:ascii="黑体" w:eastAsia="华文新魏" w:hAnsi="黑体" w:hint="eastAsia"/>
          <w:sz w:val="32"/>
          <w:szCs w:val="32"/>
        </w:rPr>
        <w:t>符号表显示控件</w:t>
      </w:r>
      <w:bookmarkEnd w:id="21"/>
    </w:p>
    <w:p w14:paraId="7EA52B19" w14:textId="5EB341C7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界面描述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6018A1C8" w14:textId="77777777" w:rsidTr="00160E76">
        <w:tc>
          <w:tcPr>
            <w:tcW w:w="10456" w:type="dxa"/>
          </w:tcPr>
          <w:p w14:paraId="32938316" w14:textId="5092CF9C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</w:t>
            </w:r>
            <w:r>
              <w:rPr>
                <w:rFonts w:ascii="微软雅黑" w:eastAsia="微软雅黑" w:hAnsi="微软雅黑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</w:rPr>
              <w:t>layout</w:t>
            </w:r>
            <w:r>
              <w:rPr>
                <w:rFonts w:ascii="微软雅黑" w:eastAsia="微软雅黑" w:hAnsi="微软雅黑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Cs w:val="21"/>
              </w:rPr>
              <w:t>symbol</w:t>
            </w:r>
            <w:r>
              <w:rPr>
                <w:rFonts w:ascii="微软雅黑" w:eastAsia="微软雅黑" w:hAnsi="微软雅黑"/>
                <w:szCs w:val="21"/>
              </w:rPr>
              <w:t>_item.xml</w:t>
            </w:r>
          </w:p>
        </w:tc>
      </w:tr>
      <w:tr w:rsidR="00160E76" w14:paraId="1749BE96" w14:textId="77777777" w:rsidTr="00160E76">
        <w:tc>
          <w:tcPr>
            <w:tcW w:w="10456" w:type="dxa"/>
          </w:tcPr>
          <w:p w14:paraId="2C0357BD" w14:textId="61D4915C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LinearLayout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="@+id/text_id"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:layout_marginRight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="@+id/text_var_name"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:layout_marginRight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="@+id/text_var_type"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:layout_marginRight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</w:tbl>
    <w:p w14:paraId="04A9776B" w14:textId="23E9339D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控件实现代码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242E27F4" w14:textId="77777777" w:rsidTr="00160E76">
        <w:tc>
          <w:tcPr>
            <w:tcW w:w="10456" w:type="dxa"/>
          </w:tcPr>
          <w:p w14:paraId="60973737" w14:textId="5FF8B05B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</w:t>
            </w:r>
            <w:r>
              <w:rPr>
                <w:rFonts w:ascii="微软雅黑" w:eastAsia="微软雅黑" w:hAnsi="微软雅黑"/>
                <w:szCs w:val="21"/>
              </w:rPr>
              <w:t>i/adapter/SymbolAdapter.java</w:t>
            </w:r>
          </w:p>
        </w:tc>
      </w:tr>
      <w:tr w:rsidR="00160E76" w14:paraId="602502EC" w14:textId="77777777" w:rsidTr="00160E76">
        <w:tc>
          <w:tcPr>
            <w:tcW w:w="10456" w:type="dxa"/>
          </w:tcPr>
          <w:p w14:paraId="19BF6F7E" w14:textId="19851447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com.example.wordanalysisprogram.ui.adapter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android.content.Context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android.view.LayoutInflater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android.view.View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android.view.ViewGroup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android.widget.ArrayAdapter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android.widget.TextView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androidx.annotation.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NonNull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androidx.annotation.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Nullable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SymbolAdapter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ArrayAdapter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SymbolAdapter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@NonNull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Context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context,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resource,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@NonNull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 objects)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(context, resource, objects);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=resource;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@NonNull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View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position,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@Nullable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View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convertView,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@NonNull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ViewGroup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parent)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 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=getItem(position);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View 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LayoutInflater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(getContext()).inflate(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,parent,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TextView txtId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TextView txtName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text_var_name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TextView textType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text_var_type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txtId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.getId());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txtName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.getName());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textType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.getType());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427A46B1" w14:textId="4910C8FD" w:rsidR="00160E76" w:rsidRPr="00BB2DB0" w:rsidRDefault="00160E76" w:rsidP="00BB2DB0">
      <w:pPr>
        <w:adjustRightInd w:val="0"/>
        <w:snapToGrid w:val="0"/>
        <w:spacing w:line="360" w:lineRule="auto"/>
        <w:jc w:val="left"/>
        <w:outlineLvl w:val="2"/>
        <w:rPr>
          <w:rFonts w:ascii="黑体" w:eastAsia="华文新魏" w:hAnsi="黑体"/>
          <w:sz w:val="32"/>
          <w:szCs w:val="32"/>
        </w:rPr>
      </w:pPr>
      <w:bookmarkStart w:id="22" w:name="_Toc130907641"/>
      <w:r w:rsidRPr="00BB2DB0">
        <w:rPr>
          <w:rFonts w:ascii="黑体" w:eastAsia="华文新魏" w:hAnsi="黑体" w:hint="eastAsia"/>
          <w:sz w:val="32"/>
          <w:szCs w:val="32"/>
        </w:rPr>
        <w:lastRenderedPageBreak/>
        <w:t>4</w:t>
      </w:r>
      <w:r w:rsidRPr="00BB2DB0">
        <w:rPr>
          <w:rFonts w:ascii="黑体" w:eastAsia="华文新魏" w:hAnsi="黑体"/>
          <w:sz w:val="32"/>
          <w:szCs w:val="32"/>
        </w:rPr>
        <w:t>.2.3</w:t>
      </w:r>
      <w:r w:rsidRPr="00BB2DB0">
        <w:rPr>
          <w:rFonts w:ascii="黑体" w:eastAsia="华文新魏" w:hAnsi="黑体" w:hint="eastAsia"/>
          <w:sz w:val="32"/>
          <w:szCs w:val="32"/>
        </w:rPr>
        <w:t>结果展示界面</w:t>
      </w:r>
      <w:bookmarkEnd w:id="22"/>
    </w:p>
    <w:p w14:paraId="7F503732" w14:textId="5FE55379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界面描述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5BFD9613" w14:textId="77777777" w:rsidTr="00160E76">
        <w:tc>
          <w:tcPr>
            <w:tcW w:w="10456" w:type="dxa"/>
          </w:tcPr>
          <w:p w14:paraId="7AD1C19D" w14:textId="741C3B3E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es/layout/activity_result.xml</w:t>
            </w:r>
          </w:p>
        </w:tc>
      </w:tr>
      <w:tr w:rsidR="00160E76" w14:paraId="22C81C2D" w14:textId="77777777" w:rsidTr="00160E76">
        <w:tc>
          <w:tcPr>
            <w:tcW w:w="10456" w:type="dxa"/>
          </w:tcPr>
          <w:p w14:paraId="2A73426D" w14:textId="6F84FB38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LinearLayout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app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:orientation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="vertical"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="http://schemas.android.com/tools"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:context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=".ResultActivity"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:textSize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="22dp"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符号表：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:textAlignment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ID"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:textAlignment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变量名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:textAlignment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变量类型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="#00FF00"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ListView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="@+id/list_vars"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="#a9a9a9"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="1.5"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:orientation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="horizontal"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:orientation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="vertical"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:textSize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="22dp"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词法分析日志：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="#00FF00"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EditText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:textColor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="#000000"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="@+id/text_log_list"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="0.5"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:singleLine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="false"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:maxLines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="255"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="#a9a9a9"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:gravity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="top"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:inputType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 "textMultiLine"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="#00FF00"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:orientation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="vertical"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TextView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:textSize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="22dp"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错误报告：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="5dp"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="#00FF00"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EditText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:textColor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="#000000"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="@+id/text_exception_list"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="0.5"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:maxLines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="255"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:background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="#a9a9a9"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:gravity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="top"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:inputType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 "textMultiLine"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:layout_margin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="5px"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="@+id/btn_back"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:layout_width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="match_parent"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:layout_height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="wrap_content"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:text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返回编辑界面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LinearLayout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</w:tbl>
    <w:p w14:paraId="4F0C0C92" w14:textId="2D76542E" w:rsidR="00160E76" w:rsidRDefault="00160E76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7640D355" w14:textId="77777777" w:rsidTr="00160E76">
        <w:tc>
          <w:tcPr>
            <w:tcW w:w="10456" w:type="dxa"/>
          </w:tcPr>
          <w:p w14:paraId="7C341CC6" w14:textId="55C7FE7B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esultActivity.java</w:t>
            </w:r>
          </w:p>
        </w:tc>
      </w:tr>
      <w:tr w:rsidR="00160E76" w14:paraId="6815C083" w14:textId="77777777" w:rsidTr="00160E76">
        <w:tc>
          <w:tcPr>
            <w:tcW w:w="10456" w:type="dxa"/>
          </w:tcPr>
          <w:p w14:paraId="2FF86A60" w14:textId="71636B4D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android.content.Intent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android.os.Bundle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android.util.Log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android.widget.Button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android.widget.EditText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android.widget.ListView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com.example.wordanalysisprogram.domain.vo.LogCatVO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com.example.wordanalysisprogram.domain.Symbol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com.example.wordanalysisprogram.service.WordAnalysisService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com.example.wordanalysisprogram.service.ex.BaseException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com.example.wordanalysisprogram.service.impl.WordAnalysisServiceImpl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com.example.wordanalysisprogram.ui.adapter.SymbolAdapter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com.example.wordanalysisprogram.util.PropertiesUtil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ResultActivity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static final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"ResultActivity"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ListView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varView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EditText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EditText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btnBack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WordAnalysisService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WordAnalysisServiceImpl();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protected void 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onCreate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Bundle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savedInstanceState)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.onCreate(savedInstanceState);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activity_result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varView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list_vars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text_exception_list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text_log_list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btnBack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=findViewById(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btn_back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btnBack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.setOnClickListener((e)-&gt;{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finish();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Intent 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=getIntent();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intent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.getStringExtra(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"code"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operators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PropertiesUtil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getOperators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reservedTokens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PropertiesUtil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getReservedTokens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try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LogCatVO ret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.getSymbols(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.getType()==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VARIABLE_ANALYSIS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.getSymbols();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.getLogs();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 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.toString());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SymbolAdapter 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SymbolAdapter(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ResultActivity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layout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symbol_item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varView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.setAdapter(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adapter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StringBuilder 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StringBuilder();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.getText().toString()+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.toString()+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未知错误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 ret2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service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.checkError(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operators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reservedTokens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.getType()==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LogCatVO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CODE_ANALYSIS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.isFlag();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flag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恭喜，词法分析通过！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ret2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.getLogs();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StringBuilder 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StringBuilder();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txtLog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.getText().toString()+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37A6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.toString());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new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BaseException(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cs="Courier New" w:hint="eastAsia"/>
                <w:color w:val="067D17"/>
                <w:sz w:val="20"/>
                <w:szCs w:val="20"/>
              </w:rPr>
              <w:t>未知错误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catch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BaseException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e) 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e.printStackTrace();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 cause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=e.getMessage();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txtException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cause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178B02A0" w14:textId="42AA0D69" w:rsidR="00160E76" w:rsidRPr="00BB2DB0" w:rsidRDefault="00160E76" w:rsidP="00BB2DB0">
      <w:pPr>
        <w:adjustRightInd w:val="0"/>
        <w:snapToGrid w:val="0"/>
        <w:spacing w:line="360" w:lineRule="auto"/>
        <w:jc w:val="left"/>
        <w:outlineLvl w:val="1"/>
        <w:rPr>
          <w:rFonts w:ascii="黑体" w:eastAsia="华文中宋" w:hAnsi="黑体"/>
          <w:sz w:val="44"/>
          <w:szCs w:val="44"/>
        </w:rPr>
      </w:pPr>
      <w:bookmarkStart w:id="23" w:name="_Toc130907642"/>
      <w:r w:rsidRPr="00BB2DB0">
        <w:rPr>
          <w:rFonts w:ascii="黑体" w:eastAsia="华文中宋" w:hAnsi="黑体" w:hint="eastAsia"/>
          <w:sz w:val="44"/>
          <w:szCs w:val="44"/>
        </w:rPr>
        <w:lastRenderedPageBreak/>
        <w:t>4</w:t>
      </w:r>
      <w:r w:rsidRPr="00BB2DB0">
        <w:rPr>
          <w:rFonts w:ascii="黑体" w:eastAsia="华文中宋" w:hAnsi="黑体"/>
          <w:sz w:val="44"/>
          <w:szCs w:val="44"/>
        </w:rPr>
        <w:t>.5</w:t>
      </w:r>
      <w:r w:rsidRPr="00BB2DB0">
        <w:rPr>
          <w:rFonts w:ascii="黑体" w:eastAsia="华文中宋" w:hAnsi="黑体" w:hint="eastAsia"/>
          <w:sz w:val="44"/>
          <w:szCs w:val="44"/>
        </w:rPr>
        <w:t>工程配置文件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0E76" w14:paraId="0AA67D6E" w14:textId="77777777" w:rsidTr="00160E76">
        <w:tc>
          <w:tcPr>
            <w:tcW w:w="10456" w:type="dxa"/>
          </w:tcPr>
          <w:p w14:paraId="2EC9B160" w14:textId="00B322EB" w:rsidR="00160E76" w:rsidRDefault="00160E76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ndroidMainfist.xml</w:t>
            </w:r>
          </w:p>
        </w:tc>
      </w:tr>
      <w:tr w:rsidR="00160E76" w14:paraId="53AFF27D" w14:textId="77777777" w:rsidTr="00160E76">
        <w:tc>
          <w:tcPr>
            <w:tcW w:w="10456" w:type="dxa"/>
          </w:tcPr>
          <w:p w14:paraId="3026985D" w14:textId="15EE10E9" w:rsidR="00160E76" w:rsidRPr="00160E76" w:rsidRDefault="00160E76" w:rsidP="00160E7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 version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="1.0"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manifest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xmlns: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="http://schemas.android.com/tools"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application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:allowBackup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:dataExtractionRules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="@xml/data_extraction_rules"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:fullBackupContent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="@xml/backup_rules"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:icon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="@mipmap/ic_launcher"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:label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="@string/app_name"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:roundIcon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="@mipmap/ic_launcher_round"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:supportsRtl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:theme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="@style/Theme.WordAnalysisProgram"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tools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:targetApi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="31"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activity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=".ResultActivity"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:exported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="false"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meta-data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="android.app.lib_name"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:value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activity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=".MainActivity"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:exported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intent-filter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action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="android.intent.action.MAIN"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category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="android.intent.category.LAUNCHER"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intent-filter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meta-data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:name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="android.app.lib_name"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174AD4"/>
                <w:sz w:val="20"/>
                <w:szCs w:val="20"/>
              </w:rPr>
              <w:t>:value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activity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application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manifest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</w:tbl>
    <w:p w14:paraId="47CDD5FE" w14:textId="0316957B" w:rsidR="00160E76" w:rsidRPr="00BB2DB0" w:rsidRDefault="00AA0D2D" w:rsidP="00BB2DB0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bookmarkStart w:id="24" w:name="_Toc130907643"/>
      <w:r w:rsidRPr="00BB2DB0">
        <w:rPr>
          <w:rFonts w:ascii="黑体" w:eastAsia="黑体" w:hAnsi="黑体" w:hint="eastAsia"/>
          <w:b/>
          <w:bCs/>
          <w:sz w:val="52"/>
          <w:szCs w:val="52"/>
        </w:rPr>
        <w:lastRenderedPageBreak/>
        <w:t>5</w:t>
      </w:r>
      <w:r w:rsidRPr="00BB2DB0">
        <w:rPr>
          <w:rFonts w:ascii="黑体" w:eastAsia="黑体" w:hAnsi="黑体"/>
          <w:b/>
          <w:bCs/>
          <w:sz w:val="52"/>
          <w:szCs w:val="52"/>
        </w:rPr>
        <w:t>.</w:t>
      </w:r>
      <w:r w:rsidRPr="00BB2DB0">
        <w:rPr>
          <w:rFonts w:ascii="黑体" w:eastAsia="黑体" w:hAnsi="黑体" w:hint="eastAsia"/>
          <w:b/>
          <w:bCs/>
          <w:sz w:val="52"/>
          <w:szCs w:val="52"/>
        </w:rPr>
        <w:t>运行效果</w:t>
      </w:r>
      <w:bookmarkEnd w:id="24"/>
    </w:p>
    <w:p w14:paraId="59EAB965" w14:textId="0BEC9E2D" w:rsidR="00AA0D2D" w:rsidRDefault="00AA0D2D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输入下面的代码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0D2D" w14:paraId="7373A2EF" w14:textId="77777777" w:rsidTr="00AA0D2D">
        <w:tc>
          <w:tcPr>
            <w:tcW w:w="10456" w:type="dxa"/>
          </w:tcPr>
          <w:p w14:paraId="1F39475E" w14:textId="2B2563FD" w:rsidR="00AA0D2D" w:rsidRDefault="00AA0D2D" w:rsidP="002F0E5F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szCs w:val="21"/>
              </w:rPr>
              <w:t>nput</w:t>
            </w:r>
            <w:r>
              <w:rPr>
                <w:rFonts w:ascii="微软雅黑" w:eastAsia="微软雅黑" w:hAnsi="微软雅黑"/>
                <w:szCs w:val="21"/>
              </w:rPr>
              <w:t>.txt</w:t>
            </w:r>
          </w:p>
        </w:tc>
      </w:tr>
      <w:tr w:rsidR="00AA0D2D" w14:paraId="1A375FB1" w14:textId="77777777" w:rsidTr="00AA0D2D">
        <w:tc>
          <w:tcPr>
            <w:tcW w:w="10456" w:type="dxa"/>
          </w:tcPr>
          <w:p w14:paraId="72096DEA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var hxl:real;</w:t>
            </w:r>
          </w:p>
          <w:p w14:paraId="6ECAA124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var msy:integer;</w:t>
            </w:r>
          </w:p>
          <w:p w14:paraId="6E94DB16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</w:p>
          <w:p w14:paraId="5FA5C251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begin;</w:t>
            </w:r>
          </w:p>
          <w:p w14:paraId="751C89D8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</w:p>
          <w:p w14:paraId="62E11D4D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msy &gt; = hxl;</w:t>
            </w:r>
          </w:p>
          <w:p w14:paraId="712DFA4C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var lyh,lj:real;</w:t>
            </w:r>
          </w:p>
          <w:p w14:paraId="0BE821F6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</w:p>
          <w:p w14:paraId="636B80A7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lyh  := [ ( ) ( ) 489 + 31 + ( 1200 + 114 ) * 1000 ]  % 1;</w:t>
            </w:r>
          </w:p>
          <w:p w14:paraId="2E337FE7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</w:p>
          <w:p w14:paraId="08BE96B7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5 &gt;= 7 := 333 + 7701 + - / 6553 + 0400 + 0199 + 0400 % %</w:t>
            </w:r>
          </w:p>
          <w:p w14:paraId="12A89D23" w14:textId="77777777" w:rsidR="002129A9" w:rsidRPr="002129A9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</w:p>
          <w:p w14:paraId="363E9719" w14:textId="69A0F319" w:rsidR="00AA0D2D" w:rsidRDefault="002129A9" w:rsidP="002129A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2129A9">
              <w:rPr>
                <w:rFonts w:ascii="微软雅黑" w:eastAsia="微软雅黑" w:hAnsi="微软雅黑"/>
                <w:szCs w:val="21"/>
              </w:rPr>
              <w:t>end;</w:t>
            </w:r>
          </w:p>
        </w:tc>
      </w:tr>
    </w:tbl>
    <w:p w14:paraId="46368B61" w14:textId="3254AB6A" w:rsidR="00AA0D2D" w:rsidRDefault="001404C3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运行结果</w:t>
      </w:r>
    </w:p>
    <w:p w14:paraId="5387DE60" w14:textId="6F54C85E" w:rsidR="001404C3" w:rsidRDefault="00EA45CC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45C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297A8B3" wp14:editId="5F126AF0">
            <wp:extent cx="6645910" cy="4430395"/>
            <wp:effectExtent l="0" t="0" r="2540" b="8255"/>
            <wp:docPr id="1514999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99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5836" w14:textId="1C7B7987" w:rsidR="00EA45CC" w:rsidRDefault="00EA45CC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检查结果</w:t>
      </w:r>
    </w:p>
    <w:p w14:paraId="28EB31E0" w14:textId="67F1E5C1" w:rsidR="00EA45CC" w:rsidRDefault="0035737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357374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608014B" wp14:editId="4C6530D2">
            <wp:extent cx="6645910" cy="4430395"/>
            <wp:effectExtent l="0" t="0" r="2540" b="8255"/>
            <wp:docPr id="12281662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6295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C98" w14:textId="15A4E94E" w:rsidR="00A4211D" w:rsidRDefault="00486264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接下来展示几个错误的例子</w:t>
      </w:r>
    </w:p>
    <w:p w14:paraId="276DA2E9" w14:textId="59790124" w:rsidR="00486264" w:rsidRDefault="008F4DC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变量未定义</w:t>
      </w:r>
    </w:p>
    <w:p w14:paraId="7A4A9D79" w14:textId="72D5734D" w:rsidR="008F4DC8" w:rsidRDefault="004C3B1C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4C3B1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1B54BC9" wp14:editId="16A6E55F">
            <wp:extent cx="6645910" cy="4430395"/>
            <wp:effectExtent l="0" t="0" r="2540" b="8255"/>
            <wp:docPr id="39559627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6272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BAD" w14:textId="25F7E27F" w:rsidR="004C3B1C" w:rsidRDefault="009D3800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D3800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1B8D683" wp14:editId="1FD6F74E">
            <wp:extent cx="6645910" cy="4430395"/>
            <wp:effectExtent l="0" t="0" r="2540" b="8255"/>
            <wp:docPr id="185247422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74224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766F" w14:textId="77777777" w:rsidR="009D3800" w:rsidRDefault="009D3800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p w14:paraId="127559BD" w14:textId="7B12DF0E" w:rsidR="009D3800" w:rsidRDefault="009D3800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非法变量名</w:t>
      </w:r>
    </w:p>
    <w:p w14:paraId="204AC2C9" w14:textId="589B0233" w:rsidR="009D3800" w:rsidRDefault="00E34488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3448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DB03179" wp14:editId="1CD59F5E">
            <wp:extent cx="6645910" cy="4430395"/>
            <wp:effectExtent l="0" t="0" r="2540" b="8255"/>
            <wp:docPr id="203745283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52833" name="图片 1" descr="电脑萤幕的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A" w14:textId="2923097E" w:rsidR="00E34488" w:rsidRDefault="00787C4F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787C4F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02FEB55" wp14:editId="17750D15">
            <wp:extent cx="6645910" cy="4430395"/>
            <wp:effectExtent l="0" t="0" r="2540" b="8255"/>
            <wp:docPr id="117150863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08639" name="图片 1" descr="电脑萤幕的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BB6" w14:textId="454D7164" w:rsidR="00787C4F" w:rsidRDefault="00FA2301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变量类型不正确</w:t>
      </w:r>
    </w:p>
    <w:p w14:paraId="7DACDD94" w14:textId="615E9896" w:rsidR="00FA2301" w:rsidRDefault="003113D7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3113D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5108B10" wp14:editId="27BEC5D2">
            <wp:extent cx="6645910" cy="4430395"/>
            <wp:effectExtent l="0" t="0" r="2540" b="8255"/>
            <wp:docPr id="121732771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27710" name="图片 1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9EC" w14:textId="7FB46E56" w:rsidR="003113D7" w:rsidRDefault="00F9027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F90272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7F9E1EA" wp14:editId="65DB41FD">
            <wp:extent cx="6645910" cy="4430395"/>
            <wp:effectExtent l="0" t="0" r="2540" b="8255"/>
            <wp:docPr id="146222447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4479" name="图片 1" descr="电脑萤幕的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9EE8" w14:textId="155F2946" w:rsidR="00F90272" w:rsidRDefault="00F9027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胡言乱语</w:t>
      </w:r>
    </w:p>
    <w:p w14:paraId="050B67B2" w14:textId="23419BFE" w:rsidR="00F90272" w:rsidRDefault="0058402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584022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0EC36E6" wp14:editId="28536B21">
            <wp:extent cx="6645910" cy="4430395"/>
            <wp:effectExtent l="0" t="0" r="2540" b="8255"/>
            <wp:docPr id="44069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8A86" w14:textId="024442D8" w:rsidR="002258F5" w:rsidRDefault="00AF7B8C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AF7B8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FC51457" wp14:editId="1410A308">
            <wp:extent cx="6645910" cy="4430395"/>
            <wp:effectExtent l="0" t="0" r="2540" b="8255"/>
            <wp:docPr id="73975831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58315" name="图片 1" descr="电脑萤幕的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BB9" w14:textId="0F77E34D" w:rsidR="00664739" w:rsidRPr="00A97E83" w:rsidRDefault="00664739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他不认识乱码</w:t>
      </w:r>
      <w:r w:rsidR="00B06930">
        <w:rPr>
          <w:rFonts w:ascii="微软雅黑" w:eastAsia="微软雅黑" w:hAnsi="微软雅黑" w:hint="eastAsia"/>
          <w:szCs w:val="21"/>
        </w:rPr>
        <w:t>，所以报变量名未定义</w:t>
      </w:r>
    </w:p>
    <w:sectPr w:rsidR="00664739" w:rsidRPr="00A97E83" w:rsidSect="00DD2469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6EBBA" w14:textId="77777777" w:rsidR="00DD2469" w:rsidRDefault="00DD2469" w:rsidP="002F0E5F">
      <w:r>
        <w:separator/>
      </w:r>
    </w:p>
  </w:endnote>
  <w:endnote w:type="continuationSeparator" w:id="0">
    <w:p w14:paraId="24A1FA11" w14:textId="77777777" w:rsidR="00DD2469" w:rsidRDefault="00DD2469" w:rsidP="002F0E5F">
      <w:r>
        <w:continuationSeparator/>
      </w:r>
    </w:p>
  </w:endnote>
  <w:endnote w:type="continuationNotice" w:id="1">
    <w:p w14:paraId="14022BBC" w14:textId="77777777" w:rsidR="00DD2469" w:rsidRDefault="00DD24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2F0E5F" w14:paraId="56ACC2FF" w14:textId="77777777" w:rsidTr="007D3140">
      <w:trPr>
        <w:jc w:val="right"/>
      </w:trPr>
      <w:tc>
        <w:tcPr>
          <w:tcW w:w="4795" w:type="dxa"/>
          <w:vAlign w:val="center"/>
        </w:tcPr>
        <w:p w14:paraId="09BB2B74" w14:textId="77777777" w:rsidR="002F0E5F" w:rsidRDefault="007D3140" w:rsidP="007D3140">
          <w:pPr>
            <w:pStyle w:val="a3"/>
            <w:wordWrap w:val="0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COPYRIGHT</w:t>
          </w:r>
          <w:r>
            <w:rPr>
              <w:rFonts w:hint="eastAsia"/>
              <w:caps/>
              <w:color w:val="000000" w:themeColor="text1"/>
            </w:rPr>
            <w:t>©</w:t>
          </w:r>
          <w:r>
            <w:rPr>
              <w:caps/>
              <w:color w:val="000000" w:themeColor="text1"/>
            </w:rPr>
            <w:t>2014-202</w:t>
          </w:r>
          <w:r w:rsidR="00F34557">
            <w:rPr>
              <w:caps/>
              <w:color w:val="000000" w:themeColor="text1"/>
            </w:rPr>
            <w:t>3</w:t>
          </w:r>
          <w:r>
            <w:rPr>
              <w:caps/>
              <w:color w:val="000000" w:themeColor="text1"/>
            </w:rPr>
            <w:t xml:space="preserve"> STEVE WORKSHOP. ALL RIGHTS RESERVED.</w:t>
          </w:r>
        </w:p>
      </w:tc>
      <w:tc>
        <w:tcPr>
          <w:tcW w:w="250" w:type="pct"/>
          <w:shd w:val="clear" w:color="auto" w:fill="177563"/>
          <w:vAlign w:val="center"/>
        </w:tcPr>
        <w:p w14:paraId="6C7EC732" w14:textId="77777777" w:rsidR="002F0E5F" w:rsidRDefault="002F0E5F">
          <w:pPr>
            <w:pStyle w:val="a5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C197F7" w14:textId="77777777" w:rsidR="002F0E5F" w:rsidRDefault="002F0E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74BE1" w14:textId="77777777" w:rsidR="00DD2469" w:rsidRDefault="00DD2469" w:rsidP="002F0E5F">
      <w:r>
        <w:separator/>
      </w:r>
    </w:p>
  </w:footnote>
  <w:footnote w:type="continuationSeparator" w:id="0">
    <w:p w14:paraId="4A81CCA6" w14:textId="77777777" w:rsidR="00DD2469" w:rsidRDefault="00DD2469" w:rsidP="002F0E5F">
      <w:r>
        <w:continuationSeparator/>
      </w:r>
    </w:p>
  </w:footnote>
  <w:footnote w:type="continuationNotice" w:id="1">
    <w:p w14:paraId="196F350A" w14:textId="77777777" w:rsidR="00DD2469" w:rsidRDefault="00DD24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177563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30"/>
      <w:gridCol w:w="6036"/>
    </w:tblGrid>
    <w:tr w:rsidR="002F0E5F" w14:paraId="4BE33788" w14:textId="77777777" w:rsidTr="002F0E5F">
      <w:trPr>
        <w:jc w:val="right"/>
      </w:trPr>
      <w:tc>
        <w:tcPr>
          <w:tcW w:w="0" w:type="auto"/>
          <w:shd w:val="clear" w:color="auto" w:fill="177563"/>
          <w:vAlign w:val="center"/>
        </w:tcPr>
        <w:p w14:paraId="2CD19DF0" w14:textId="38AE4650" w:rsidR="002F0E5F" w:rsidRDefault="00E12D68">
          <w:pPr>
            <w:pStyle w:val="a3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fldChar w:fldCharType="begin"/>
          </w:r>
          <w:r>
            <w:rPr>
              <w:caps/>
              <w:color w:val="FFFFFF" w:themeColor="background1"/>
            </w:rPr>
            <w:instrText xml:space="preserve"> DATE \@ "M/d/yyyy" </w:instrText>
          </w:r>
          <w:r>
            <w:rPr>
              <w:caps/>
              <w:color w:val="FFFFFF" w:themeColor="background1"/>
            </w:rPr>
            <w:fldChar w:fldCharType="separate"/>
          </w:r>
          <w:r w:rsidR="00307AA3">
            <w:rPr>
              <w:caps/>
              <w:noProof/>
              <w:color w:val="FFFFFF" w:themeColor="background1"/>
            </w:rPr>
            <w:t>1//2024</w:t>
          </w:r>
          <w:r>
            <w:rPr>
              <w:caps/>
              <w:color w:val="FFFFFF" w:themeColor="background1"/>
            </w:rPr>
            <w:fldChar w:fldCharType="end"/>
          </w:r>
        </w:p>
      </w:tc>
      <w:tc>
        <w:tcPr>
          <w:tcW w:w="0" w:type="auto"/>
          <w:shd w:val="clear" w:color="auto" w:fill="177563"/>
          <w:vAlign w:val="center"/>
        </w:tcPr>
        <w:p w14:paraId="00A4C341" w14:textId="77777777" w:rsidR="002F0E5F" w:rsidRDefault="002F0E5F">
          <w:pPr>
            <w:pStyle w:val="a3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zh-CN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标题"/>
              <w:tag w:val=""/>
              <w:id w:val="-77379048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lang w:val="zh-CN"/>
                </w:rPr>
                <w:t>[文档标题]</w:t>
              </w:r>
            </w:sdtContent>
          </w:sdt>
        </w:p>
      </w:tc>
    </w:tr>
  </w:tbl>
  <w:p w14:paraId="66D6289C" w14:textId="77777777" w:rsidR="002F0E5F" w:rsidRDefault="002F0E5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83"/>
    <w:rsid w:val="001404C3"/>
    <w:rsid w:val="00143885"/>
    <w:rsid w:val="00160E76"/>
    <w:rsid w:val="002129A9"/>
    <w:rsid w:val="002258F5"/>
    <w:rsid w:val="002F0E5F"/>
    <w:rsid w:val="00307AA3"/>
    <w:rsid w:val="003113D7"/>
    <w:rsid w:val="00357374"/>
    <w:rsid w:val="004752B3"/>
    <w:rsid w:val="00486264"/>
    <w:rsid w:val="004C3B1C"/>
    <w:rsid w:val="004E4E48"/>
    <w:rsid w:val="00584022"/>
    <w:rsid w:val="005931BE"/>
    <w:rsid w:val="005A6BCF"/>
    <w:rsid w:val="00620EE5"/>
    <w:rsid w:val="00664739"/>
    <w:rsid w:val="0068692F"/>
    <w:rsid w:val="0071629E"/>
    <w:rsid w:val="00787C4F"/>
    <w:rsid w:val="007C7786"/>
    <w:rsid w:val="007D3140"/>
    <w:rsid w:val="00812D22"/>
    <w:rsid w:val="008B7AC8"/>
    <w:rsid w:val="008F4DC8"/>
    <w:rsid w:val="009D3800"/>
    <w:rsid w:val="009E3B2C"/>
    <w:rsid w:val="00A1440E"/>
    <w:rsid w:val="00A4211D"/>
    <w:rsid w:val="00A6704F"/>
    <w:rsid w:val="00A97E83"/>
    <w:rsid w:val="00AA0D2D"/>
    <w:rsid w:val="00AC543B"/>
    <w:rsid w:val="00AF7B8C"/>
    <w:rsid w:val="00B06930"/>
    <w:rsid w:val="00B26637"/>
    <w:rsid w:val="00B6334A"/>
    <w:rsid w:val="00BA0965"/>
    <w:rsid w:val="00BB2DB0"/>
    <w:rsid w:val="00BC3980"/>
    <w:rsid w:val="00CC17A6"/>
    <w:rsid w:val="00D52BF4"/>
    <w:rsid w:val="00DD2469"/>
    <w:rsid w:val="00E12D68"/>
    <w:rsid w:val="00E34488"/>
    <w:rsid w:val="00EA45CC"/>
    <w:rsid w:val="00EF0A28"/>
    <w:rsid w:val="00F15564"/>
    <w:rsid w:val="00F34557"/>
    <w:rsid w:val="00F47435"/>
    <w:rsid w:val="00F70C15"/>
    <w:rsid w:val="00F90272"/>
    <w:rsid w:val="00FA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4E0B8"/>
  <w15:chartTrackingRefBased/>
  <w15:docId w15:val="{38CA739D-E0FA-4DD5-A4F7-61DFF520A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4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0E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0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0E5F"/>
    <w:rPr>
      <w:sz w:val="18"/>
      <w:szCs w:val="18"/>
    </w:rPr>
  </w:style>
  <w:style w:type="table" w:customStyle="1" w:styleId="4-61">
    <w:name w:val="网格表 4 - 着色 61"/>
    <w:basedOn w:val="a1"/>
    <w:uiPriority w:val="49"/>
    <w:qFormat/>
    <w:rsid w:val="005931BE"/>
    <w:rPr>
      <w:kern w:val="0"/>
      <w:sz w:val="20"/>
      <w:szCs w:val="20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4-6">
    <w:name w:val="Grid Table 4 Accent 6"/>
    <w:basedOn w:val="a1"/>
    <w:uiPriority w:val="49"/>
    <w:rsid w:val="00F15564"/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a7">
    <w:name w:val="Table Grid"/>
    <w:basedOn w:val="a1"/>
    <w:uiPriority w:val="39"/>
    <w:rsid w:val="008B7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B7A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B7AC8"/>
    <w:rPr>
      <w:rFonts w:ascii="宋体" w:eastAsia="宋体" w:hAnsi="宋体" w:cs="宋体"/>
      <w:kern w:val="0"/>
      <w:sz w:val="24"/>
      <w:szCs w:val="24"/>
    </w:rPr>
  </w:style>
  <w:style w:type="paragraph" w:styleId="a8">
    <w:name w:val="No Spacing"/>
    <w:link w:val="a9"/>
    <w:uiPriority w:val="1"/>
    <w:qFormat/>
    <w:rsid w:val="00A1440E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A1440E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A1440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144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1440E"/>
  </w:style>
  <w:style w:type="paragraph" w:styleId="TOC2">
    <w:name w:val="toc 2"/>
    <w:basedOn w:val="a"/>
    <w:next w:val="a"/>
    <w:autoRedefine/>
    <w:uiPriority w:val="39"/>
    <w:unhideWhenUsed/>
    <w:rsid w:val="00A1440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440E"/>
    <w:pPr>
      <w:ind w:leftChars="400" w:left="840"/>
    </w:pPr>
  </w:style>
  <w:style w:type="character" w:styleId="aa">
    <w:name w:val="Hyperlink"/>
    <w:basedOn w:val="a0"/>
    <w:uiPriority w:val="99"/>
    <w:unhideWhenUsed/>
    <w:rsid w:val="00A144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3" Type="http://schemas.openxmlformats.org/officeDocument/2006/relationships/numbering" Target="numbering.xml" /><Relationship Id="rId21" Type="http://schemas.openxmlformats.org/officeDocument/2006/relationships/footer" Target="footer1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23" Type="http://schemas.openxmlformats.org/officeDocument/2006/relationships/theme" Target="theme/theme1.xml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fontTable" Target="fontTable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OneDrive\&#25991;&#26723;\&#36719;&#20214;&#31867;&#25991;&#26723;&#35268;&#26684;.dotx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>  地址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631AFA-238D-4238-B83C-14B68170891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软件类文档规格.dotx</Template>
  <TotalTime>89</TotalTime>
  <Pages>41</Pages>
  <Words>4709</Words>
  <Characters>26847</Characters>
  <Application>Microsoft Office Word</Application>
  <DocSecurity>0</DocSecurity>
  <Lines>223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一级标题</vt:lpstr>
      <vt:lpstr>    二级标题</vt:lpstr>
      <vt:lpstr>        三级标题</vt:lpstr>
    </vt:vector>
  </TitlesOfParts>
  <Company/>
  <LinksUpToDate>false</LinksUpToDate>
  <CharactersWithSpaces>31494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Steve Workshop</cp:lastModifiedBy>
  <cp:revision>4</cp:revision>
  <dcterms:created xsi:type="dcterms:W3CDTF">2024-01-09T10:26:00Z</dcterms:created>
  <dcterms:modified xsi:type="dcterms:W3CDTF">2024-01-31T02:08:00Z</dcterms:modified>
</cp:coreProperties>
</file>